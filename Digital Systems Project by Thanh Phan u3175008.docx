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2D0672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  <w:lang w:val="en-AU" w:eastAsia="zh-CN"/>
        </w:rPr>
        <w:drawing>
          <wp:inline distT="0" distB="0" distL="0" distR="0" wp14:anchorId="6F260353" wp14:editId="3DF2EF35">
            <wp:extent cx="4533900" cy="4314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66" t="4140" r="13194" b="10614"/>
                    <a:stretch/>
                  </pic:blipFill>
                  <pic:spPr bwMode="auto">
                    <a:xfrm>
                      <a:off x="0" y="0"/>
                      <a:ext cx="4533900" cy="43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Default="002D0672" w:rsidP="00C6554A">
      <w:pPr>
        <w:pStyle w:val="Title"/>
      </w:pPr>
      <w:r>
        <w:t>Digital Systems Project</w:t>
      </w:r>
    </w:p>
    <w:p w:rsidR="00C6554A" w:rsidRPr="00D5413C" w:rsidRDefault="002D0672" w:rsidP="00C6554A">
      <w:pPr>
        <w:pStyle w:val="Subtitle"/>
      </w:pPr>
      <w:r>
        <w:t>TRAFFIC Lights</w:t>
      </w:r>
    </w:p>
    <w:p w:rsidR="009B19EF" w:rsidRDefault="002D0672" w:rsidP="009B19EF">
      <w:pPr>
        <w:pStyle w:val="ContactInfo"/>
        <w:ind w:left="720" w:firstLine="720"/>
        <w:jc w:val="left"/>
      </w:pPr>
      <w:r>
        <w:t>Introduction to Computer Engineering</w:t>
      </w:r>
      <w:r w:rsidR="00C6554A">
        <w:t xml:space="preserve"> |</w:t>
      </w:r>
      <w:r w:rsidR="00C6554A" w:rsidRPr="00D5413C">
        <w:t xml:space="preserve"> </w:t>
      </w:r>
      <w:r w:rsidR="009B19EF">
        <w:t xml:space="preserve">Semester 2 </w:t>
      </w:r>
      <w:r>
        <w:t>2017</w:t>
      </w:r>
    </w:p>
    <w:p w:rsidR="009B19EF" w:rsidRDefault="009B19EF" w:rsidP="009B19EF">
      <w:pPr>
        <w:pStyle w:val="ContactInfo"/>
        <w:jc w:val="left"/>
      </w:pPr>
    </w:p>
    <w:p w:rsidR="009B19EF" w:rsidRDefault="009B19EF" w:rsidP="009B19EF">
      <w:pPr>
        <w:pStyle w:val="ContactInfo"/>
        <w:jc w:val="left"/>
      </w:pPr>
      <w:r>
        <w:t xml:space="preserve">Lecturer: </w:t>
      </w:r>
      <w:proofErr w:type="spellStart"/>
      <w:r>
        <w:t>Damith</w:t>
      </w:r>
      <w:proofErr w:type="spellEnd"/>
      <w:r>
        <w:t xml:space="preserve"> </w:t>
      </w:r>
      <w:proofErr w:type="spellStart"/>
      <w:r>
        <w:t>Herath</w:t>
      </w:r>
      <w:proofErr w:type="spellEnd"/>
      <w:r>
        <w:t xml:space="preserve"> </w:t>
      </w:r>
      <w:r>
        <w:tab/>
      </w:r>
      <w:r>
        <w:tab/>
      </w:r>
      <w:r w:rsidR="009777F3">
        <w:tab/>
      </w:r>
      <w:r w:rsidR="009777F3">
        <w:tab/>
      </w:r>
      <w:r w:rsidR="009777F3">
        <w:tab/>
      </w:r>
      <w:r w:rsidR="009777F3">
        <w:tab/>
      </w:r>
      <w:r>
        <w:t>Thanh Phan u3175008</w:t>
      </w:r>
    </w:p>
    <w:p w:rsidR="009B19EF" w:rsidRDefault="009B19EF" w:rsidP="009777F3">
      <w:pPr>
        <w:pStyle w:val="ContactInf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B19EF" w:rsidRDefault="009B19EF" w:rsidP="009B19EF">
      <w:pPr>
        <w:pStyle w:val="NormalWeb"/>
        <w:spacing w:before="200" w:beforeAutospacing="0" w:after="0" w:afterAutospacing="0"/>
        <w:ind w:left="-15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Open Sans" w:hAnsi="Open Sans"/>
          <w:color w:val="000000"/>
          <w:sz w:val="20"/>
          <w:szCs w:val="20"/>
        </w:rPr>
        <w:t xml:space="preserve"> </w:t>
      </w:r>
    </w:p>
    <w:p w:rsidR="00C6554A" w:rsidRDefault="009B19EF" w:rsidP="009B19EF">
      <w:pPr>
        <w:pStyle w:val="ContactInfo"/>
        <w:jc w:val="left"/>
      </w:pPr>
      <w:r>
        <w:rPr>
          <w:rFonts w:ascii="Open Sans" w:hAnsi="Open Sans"/>
          <w:b/>
          <w:bCs/>
          <w:noProof/>
          <w:color w:val="000000"/>
          <w:sz w:val="28"/>
          <w:szCs w:val="28"/>
          <w:lang w:val="en-AU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5476875</wp:posOffset>
            </wp:positionH>
            <wp:positionV relativeFrom="paragraph">
              <wp:posOffset>1588770</wp:posOffset>
            </wp:positionV>
            <wp:extent cx="1133475" cy="466725"/>
            <wp:effectExtent l="0" t="0" r="0" b="0"/>
            <wp:wrapNone/>
            <wp:docPr id="2" name="Picture 2" descr="https://lh5.googleusercontent.com/77Zb5KIpE5twvjoymNP_xRaIs1kdLfnxftk-DybdT_ogPuENOc2TpXwG5ZRxtiBYmNiHXkGw0ICct_dlVVrltDnu2DmlMsPCjDBYuhudoYg0dKHUfanGe6P_Lm_VkLXtQOLo7Z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77Zb5KIpE5twvjoymNP_xRaIs1kdLfnxftk-DybdT_ogPuENOc2TpXwG5ZRxtiBYmNiHXkGw0ICct_dlVVrltDnu2DmlMsPCjDBYuhudoYg0dKHUfanGe6P_Lm_VkLXtQOLo7Zl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:rsidR="00C6554A" w:rsidRDefault="00C6554A" w:rsidP="00F64AF3">
      <w:pPr>
        <w:pStyle w:val="ListBullet"/>
        <w:numPr>
          <w:ilvl w:val="0"/>
          <w:numId w:val="0"/>
        </w:numPr>
      </w:pPr>
    </w:p>
    <w:p w:rsidR="009777F3" w:rsidRDefault="009777F3" w:rsidP="00F64AF3">
      <w:pPr>
        <w:pStyle w:val="ListBullet"/>
        <w:numPr>
          <w:ilvl w:val="0"/>
          <w:numId w:val="0"/>
        </w:numPr>
      </w:pPr>
    </w:p>
    <w:p w:rsidR="00F64AF3" w:rsidRPr="00514122" w:rsidRDefault="00F64AF3" w:rsidP="00F64AF3">
      <w:pPr>
        <w:pStyle w:val="ListBullet"/>
        <w:numPr>
          <w:ilvl w:val="0"/>
          <w:numId w:val="0"/>
        </w:numPr>
      </w:pPr>
    </w:p>
    <w:p w:rsidR="00C6554A" w:rsidRPr="00D5413C" w:rsidRDefault="00F64AF3" w:rsidP="00C6554A">
      <w:pPr>
        <w:pStyle w:val="Heading2"/>
      </w:pPr>
      <w:r>
        <w:lastRenderedPageBreak/>
        <w:t xml:space="preserve">Introduction </w:t>
      </w:r>
    </w:p>
    <w:p w:rsidR="008B6442" w:rsidRPr="00C060DD" w:rsidRDefault="009777F3" w:rsidP="000A3A08">
      <w:pPr>
        <w:spacing w:before="0" w:after="0" w:line="240" w:lineRule="auto"/>
        <w:jc w:val="both"/>
        <w:rPr>
          <w:color w:val="808080" w:themeColor="background1" w:themeShade="80"/>
        </w:rPr>
      </w:pPr>
      <w:r w:rsidRPr="00C060DD">
        <w:rPr>
          <w:rFonts w:eastAsia="Times New Roman" w:cs="Arial"/>
          <w:color w:val="808080" w:themeColor="background1" w:themeShade="80"/>
          <w:szCs w:val="24"/>
          <w:lang w:eastAsia="zh-CN"/>
        </w:rPr>
        <w:t xml:space="preserve">The purpose of this projects is built a small model of the traffic light by using knowledge about </w:t>
      </w:r>
      <w:r w:rsidRPr="00C060DD">
        <w:rPr>
          <w:color w:val="808080" w:themeColor="background1" w:themeShade="80"/>
        </w:rPr>
        <w:t xml:space="preserve">the basic features of a microcontroller, associated peripherals, and programming instructions to solve a simple problem. Using a </w:t>
      </w:r>
      <w:r w:rsidR="00B658DC" w:rsidRPr="00C060DD">
        <w:rPr>
          <w:color w:val="808080" w:themeColor="background1" w:themeShade="80"/>
        </w:rPr>
        <w:t>project-based approach, the</w:t>
      </w:r>
      <w:r w:rsidRPr="00C060DD">
        <w:rPr>
          <w:color w:val="808080" w:themeColor="background1" w:themeShade="80"/>
        </w:rPr>
        <w:t xml:space="preserve"> implement</w:t>
      </w:r>
      <w:r w:rsidR="00B658DC" w:rsidRPr="00C060DD">
        <w:rPr>
          <w:color w:val="808080" w:themeColor="background1" w:themeShade="80"/>
        </w:rPr>
        <w:t xml:space="preserve"> of</w:t>
      </w:r>
      <w:r w:rsidRPr="00C060DD">
        <w:rPr>
          <w:color w:val="808080" w:themeColor="background1" w:themeShade="80"/>
        </w:rPr>
        <w:t xml:space="preserve"> an Arduino single-board Microcontroller based system as </w:t>
      </w:r>
      <w:r w:rsidR="00B658DC" w:rsidRPr="00C060DD">
        <w:rPr>
          <w:color w:val="808080" w:themeColor="background1" w:themeShade="80"/>
        </w:rPr>
        <w:t>the final project.</w:t>
      </w:r>
    </w:p>
    <w:p w:rsidR="008B6442" w:rsidRDefault="008B6442" w:rsidP="000A3A08">
      <w:pPr>
        <w:spacing w:before="0" w:after="0" w:line="240" w:lineRule="auto"/>
        <w:jc w:val="both"/>
        <w:rPr>
          <w:rFonts w:eastAsia="Times New Roman" w:cs="Arial"/>
          <w:color w:val="808080" w:themeColor="background1" w:themeShade="80"/>
          <w:szCs w:val="24"/>
          <w:lang w:val="en-AU" w:eastAsia="zh-CN"/>
        </w:rPr>
      </w:pPr>
    </w:p>
    <w:p w:rsidR="004F50A0" w:rsidRDefault="00E841C6">
      <w:pPr>
        <w:rPr>
          <w:color w:val="00B0F0"/>
        </w:rPr>
      </w:pPr>
      <w:r w:rsidRPr="000A3A08">
        <w:rPr>
          <w:b/>
          <w:color w:val="00B0F0"/>
        </w:rPr>
        <w:t>Traffic Light Rules</w:t>
      </w:r>
    </w:p>
    <w:p w:rsidR="00E841C6" w:rsidRPr="004F50A0" w:rsidRDefault="00F64AF3">
      <w:pPr>
        <w:rPr>
          <w:color w:val="00B0F0"/>
        </w:rPr>
      </w:pPr>
      <w:r>
        <w:t xml:space="preserve">Figure below shows the intersection of a highway with a local street. Vehicle detection sensors are placed along lanes B and D (highway) and lanes A and C (Street). These sensor outputs are LOW (0) when no car is present and HIGH (1) when a car is present. The intersection traffic light is to be controlled according to the following logic: </w:t>
      </w:r>
    </w:p>
    <w:p w:rsidR="00E841C6" w:rsidRDefault="000D3D31">
      <w:r>
        <w:rPr>
          <w:noProof/>
          <w:lang w:val="en-AU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3200831</wp:posOffset>
            </wp:positionH>
            <wp:positionV relativeFrom="paragraph">
              <wp:posOffset>403142</wp:posOffset>
            </wp:positionV>
            <wp:extent cx="2579298" cy="2454668"/>
            <wp:effectExtent l="0" t="0" r="0" b="3175"/>
            <wp:wrapTight wrapText="bothSides">
              <wp:wrapPolygon edited="0">
                <wp:start x="0" y="0"/>
                <wp:lineTo x="0" y="21460"/>
                <wp:lineTo x="21382" y="21460"/>
                <wp:lineTo x="2138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4140" r="13194" b="10614"/>
                    <a:stretch/>
                  </pic:blipFill>
                  <pic:spPr bwMode="auto">
                    <a:xfrm>
                      <a:off x="0" y="0"/>
                      <a:ext cx="2579298" cy="245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64AF3">
        <w:sym w:font="Symbol" w:char="F0B7"/>
      </w:r>
      <w:r w:rsidR="00F64AF3">
        <w:t xml:space="preserve"> The east-west (E-W) traffic light will be green whenever both lanes D and B are occupied. </w:t>
      </w:r>
    </w:p>
    <w:p w:rsidR="00E841C6" w:rsidRDefault="00F64AF3">
      <w:r>
        <w:sym w:font="Symbol" w:char="F0B7"/>
      </w:r>
      <w:r>
        <w:t xml:space="preserve"> The E-W light will be green whenever either D or B is occupied but lanes A and C are not both occupied. </w:t>
      </w:r>
    </w:p>
    <w:p w:rsidR="00E841C6" w:rsidRDefault="00F64AF3">
      <w:r>
        <w:sym w:font="Symbol" w:char="F0B7"/>
      </w:r>
      <w:r>
        <w:t xml:space="preserve"> The north-south (N-S) light will be green whenever both lanes A and C are occupied but D and B are not both occupied. </w:t>
      </w:r>
    </w:p>
    <w:p w:rsidR="00E841C6" w:rsidRDefault="00F64AF3">
      <w:r>
        <w:sym w:font="Symbol" w:char="F0B7"/>
      </w:r>
      <w:r>
        <w:t xml:space="preserve"> The N-S light will also be green when either A or C is occupied while D and B are both vacant. </w:t>
      </w:r>
    </w:p>
    <w:p w:rsidR="00F64AF3" w:rsidRDefault="00F64AF3">
      <w:r>
        <w:sym w:font="Symbol" w:char="F0B7"/>
      </w:r>
      <w:r>
        <w:t xml:space="preserve"> The E-W light will be green when no vehicles are present.</w:t>
      </w:r>
    </w:p>
    <w:p w:rsidR="009777F3" w:rsidRDefault="009777F3"/>
    <w:p w:rsidR="00F64AF3" w:rsidRPr="00F64AF3" w:rsidRDefault="00F64AF3">
      <w:pPr>
        <w:rPr>
          <w:b/>
          <w:color w:val="00B0F0"/>
        </w:rPr>
      </w:pPr>
      <w:r w:rsidRPr="00F64AF3">
        <w:rPr>
          <w:b/>
          <w:color w:val="00B0F0"/>
        </w:rPr>
        <w:t xml:space="preserve">Part A: The Logic System (50 marks) </w:t>
      </w:r>
    </w:p>
    <w:p w:rsidR="00F64AF3" w:rsidRDefault="00F64AF3">
      <w:r>
        <w:t xml:space="preserve">By using sensor outputs A, B, C, and D as inputs, to control the traffic light </w:t>
      </w:r>
      <w:r w:rsidR="000736E9">
        <w:t xml:space="preserve">the </w:t>
      </w:r>
      <w:r>
        <w:t>logic circuit</w:t>
      </w:r>
      <w:r w:rsidR="000736E9">
        <w:t xml:space="preserve"> was designed, with two outputs </w:t>
      </w:r>
      <w:r>
        <w:t xml:space="preserve">N-S and E-W that go HIGH when the corresponding </w:t>
      </w:r>
      <w:r w:rsidR="00B658DC">
        <w:t xml:space="preserve">light is to be green. </w:t>
      </w:r>
      <w:r>
        <w:t xml:space="preserve"> </w:t>
      </w:r>
    </w:p>
    <w:p w:rsidR="00022608" w:rsidRDefault="009777F3">
      <w:pPr>
        <w:rPr>
          <w:b/>
          <w:color w:val="EA157A" w:themeColor="accent2"/>
        </w:rPr>
      </w:pPr>
      <w:r>
        <w:rPr>
          <w:noProof/>
          <w:lang w:val="en-AU" w:eastAsia="zh-CN"/>
        </w:rPr>
        <w:lastRenderedPageBreak/>
        <w:drawing>
          <wp:inline distT="0" distB="0" distL="0" distR="0" wp14:anchorId="4DF4F6CB" wp14:editId="045E3DF7">
            <wp:extent cx="4606506" cy="3123787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944" cy="312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DC" w:rsidRPr="00B658DC" w:rsidRDefault="00B658DC">
      <w:pPr>
        <w:rPr>
          <w:color w:val="auto"/>
        </w:rPr>
      </w:pPr>
      <w:r>
        <w:rPr>
          <w:color w:val="auto"/>
        </w:rPr>
        <w:t xml:space="preserve">There are 8 different cases from the 4 </w:t>
      </w:r>
      <w:r w:rsidRPr="00B658DC">
        <w:rPr>
          <w:color w:val="auto"/>
        </w:rPr>
        <w:t>input</w:t>
      </w:r>
      <w:r>
        <w:rPr>
          <w:color w:val="auto"/>
        </w:rPr>
        <w:t>s</w:t>
      </w:r>
      <w:r w:rsidRPr="00B658DC">
        <w:rPr>
          <w:color w:val="auto"/>
        </w:rPr>
        <w:t xml:space="preserve"> A, B, C and D</w:t>
      </w:r>
      <w:r>
        <w:rPr>
          <w:color w:val="auto"/>
        </w:rPr>
        <w:t xml:space="preserve"> to match all of the rules of the traffic light</w:t>
      </w:r>
      <w:r w:rsidR="005D5F2D">
        <w:rPr>
          <w:color w:val="auto"/>
        </w:rPr>
        <w:t>s</w:t>
      </w:r>
      <w:r>
        <w:rPr>
          <w:color w:val="auto"/>
        </w:rPr>
        <w:t>. But in the table below there are 16 different cases</w:t>
      </w:r>
      <w:r w:rsidR="009E0A66">
        <w:rPr>
          <w:color w:val="auto"/>
        </w:rPr>
        <w:t>,</w:t>
      </w:r>
      <w:r>
        <w:rPr>
          <w:color w:val="auto"/>
        </w:rPr>
        <w:t xml:space="preserve"> </w:t>
      </w:r>
      <w:r w:rsidR="005D5F2D">
        <w:rPr>
          <w:color w:val="auto"/>
        </w:rPr>
        <w:t>by</w:t>
      </w:r>
      <w:r>
        <w:rPr>
          <w:color w:val="auto"/>
        </w:rPr>
        <w:t xml:space="preserve"> including </w:t>
      </w:r>
      <w:r w:rsidR="005D5F2D">
        <w:rPr>
          <w:color w:val="auto"/>
        </w:rPr>
        <w:t xml:space="preserve">some of </w:t>
      </w:r>
      <w:r>
        <w:rPr>
          <w:color w:val="auto"/>
        </w:rPr>
        <w:t xml:space="preserve">the special </w:t>
      </w:r>
      <w:r w:rsidR="009E0A66">
        <w:rPr>
          <w:color w:val="auto"/>
        </w:rPr>
        <w:t xml:space="preserve">cases that haven’t had in the rules above. </w:t>
      </w:r>
    </w:p>
    <w:p w:rsidR="00F64AF3" w:rsidRPr="00DB4CD1" w:rsidRDefault="00F64AF3">
      <w:pPr>
        <w:rPr>
          <w:b/>
          <w:color w:val="auto"/>
        </w:rPr>
      </w:pPr>
      <w:r w:rsidRPr="00DB4CD1">
        <w:rPr>
          <w:b/>
          <w:color w:val="auto"/>
        </w:rPr>
        <w:t>Truth Ta</w:t>
      </w:r>
      <w:r w:rsidR="000736E9" w:rsidRPr="00DB4CD1">
        <w:rPr>
          <w:b/>
          <w:color w:val="auto"/>
        </w:rPr>
        <w:t xml:space="preserve">ble for </w:t>
      </w:r>
      <w:r w:rsidR="00D35EE2" w:rsidRPr="00DB4CD1">
        <w:rPr>
          <w:b/>
          <w:color w:val="auto"/>
        </w:rPr>
        <w:t>Traffic Light</w:t>
      </w:r>
      <w:r w:rsidR="000736E9" w:rsidRPr="00DB4CD1">
        <w:rPr>
          <w:b/>
          <w:color w:val="auto"/>
        </w:rPr>
        <w:t>. (8 marks)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  <w:gridCol w:w="1134"/>
        <w:gridCol w:w="1357"/>
      </w:tblGrid>
      <w:tr w:rsidR="000736E9" w:rsidTr="00D35EE2">
        <w:tc>
          <w:tcPr>
            <w:tcW w:w="2830" w:type="dxa"/>
            <w:gridSpan w:val="4"/>
          </w:tcPr>
          <w:p w:rsidR="000736E9" w:rsidRDefault="000736E9" w:rsidP="00D35EE2">
            <w:pPr>
              <w:jc w:val="center"/>
            </w:pPr>
            <w:r>
              <w:t>Input</w:t>
            </w:r>
          </w:p>
        </w:tc>
        <w:tc>
          <w:tcPr>
            <w:tcW w:w="2268" w:type="dxa"/>
            <w:gridSpan w:val="2"/>
          </w:tcPr>
          <w:p w:rsidR="000736E9" w:rsidRDefault="000736E9" w:rsidP="00D35EE2">
            <w:pPr>
              <w:jc w:val="center"/>
            </w:pPr>
            <w:r>
              <w:t>Output</w:t>
            </w:r>
          </w:p>
        </w:tc>
      </w:tr>
      <w:tr w:rsidR="000736E9" w:rsidTr="00D35EE2">
        <w:tc>
          <w:tcPr>
            <w:tcW w:w="704" w:type="dxa"/>
          </w:tcPr>
          <w:p w:rsidR="000736E9" w:rsidRDefault="000736E9" w:rsidP="00D35EE2">
            <w:pPr>
              <w:jc w:val="center"/>
            </w:pPr>
            <w:r>
              <w:t>A</w:t>
            </w:r>
          </w:p>
        </w:tc>
        <w:tc>
          <w:tcPr>
            <w:tcW w:w="709" w:type="dxa"/>
          </w:tcPr>
          <w:p w:rsidR="000736E9" w:rsidRDefault="000736E9" w:rsidP="00D35EE2">
            <w:pPr>
              <w:jc w:val="center"/>
            </w:pPr>
            <w:r>
              <w:t>B</w:t>
            </w:r>
          </w:p>
        </w:tc>
        <w:tc>
          <w:tcPr>
            <w:tcW w:w="709" w:type="dxa"/>
          </w:tcPr>
          <w:p w:rsidR="000736E9" w:rsidRDefault="000736E9" w:rsidP="00D35EE2">
            <w:pPr>
              <w:jc w:val="center"/>
            </w:pPr>
            <w:r>
              <w:t>C</w:t>
            </w:r>
          </w:p>
        </w:tc>
        <w:tc>
          <w:tcPr>
            <w:tcW w:w="708" w:type="dxa"/>
          </w:tcPr>
          <w:p w:rsidR="000736E9" w:rsidRDefault="000736E9" w:rsidP="00D35EE2">
            <w:pPr>
              <w:jc w:val="center"/>
            </w:pPr>
            <w:r>
              <w:t>D</w:t>
            </w:r>
          </w:p>
        </w:tc>
        <w:tc>
          <w:tcPr>
            <w:tcW w:w="1134" w:type="dxa"/>
          </w:tcPr>
          <w:p w:rsidR="000736E9" w:rsidRDefault="000736E9" w:rsidP="00D35EE2">
            <w:pPr>
              <w:jc w:val="center"/>
            </w:pPr>
            <w:r>
              <w:t>X(Street)</w:t>
            </w:r>
          </w:p>
        </w:tc>
        <w:tc>
          <w:tcPr>
            <w:tcW w:w="1134" w:type="dxa"/>
          </w:tcPr>
          <w:p w:rsidR="000736E9" w:rsidRDefault="000736E9" w:rsidP="00D35EE2">
            <w:pPr>
              <w:jc w:val="center"/>
            </w:pPr>
            <w:r>
              <w:t>Y(Highway)</w:t>
            </w:r>
          </w:p>
        </w:tc>
      </w:tr>
      <w:tr w:rsidR="000736E9" w:rsidTr="003C6C6E">
        <w:tc>
          <w:tcPr>
            <w:tcW w:w="704" w:type="dxa"/>
          </w:tcPr>
          <w:p w:rsidR="000736E9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0736E9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0736E9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8" w:type="dxa"/>
          </w:tcPr>
          <w:p w:rsidR="000736E9" w:rsidRDefault="00D35EE2" w:rsidP="00D35EE2">
            <w:r w:rsidRPr="00B806F3">
              <w:rPr>
                <w:color w:val="00B050"/>
              </w:rPr>
              <w:t>0</w:t>
            </w:r>
          </w:p>
        </w:tc>
        <w:tc>
          <w:tcPr>
            <w:tcW w:w="1134" w:type="dxa"/>
            <w:shd w:val="clear" w:color="auto" w:fill="7030A0"/>
          </w:tcPr>
          <w:p w:rsidR="000736E9" w:rsidRPr="003C6C6E" w:rsidRDefault="00B806F3" w:rsidP="00D35EE2">
            <w:pPr>
              <w:rPr>
                <w:b/>
                <w:color w:val="FFFF00"/>
              </w:rPr>
            </w:pPr>
            <w:r w:rsidRPr="003C6C6E">
              <w:rPr>
                <w:b/>
                <w:color w:val="FFFF00"/>
                <w:sz w:val="24"/>
              </w:rPr>
              <w:t>1</w:t>
            </w:r>
          </w:p>
        </w:tc>
        <w:tc>
          <w:tcPr>
            <w:tcW w:w="1134" w:type="dxa"/>
          </w:tcPr>
          <w:p w:rsidR="000736E9" w:rsidRDefault="00B806F3" w:rsidP="00D35EE2">
            <w:r>
              <w:t>0</w:t>
            </w:r>
          </w:p>
        </w:tc>
      </w:tr>
      <w:tr w:rsidR="000736E9" w:rsidTr="003C6C6E">
        <w:tc>
          <w:tcPr>
            <w:tcW w:w="704" w:type="dxa"/>
          </w:tcPr>
          <w:p w:rsidR="000736E9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0736E9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0736E9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8" w:type="dxa"/>
          </w:tcPr>
          <w:p w:rsidR="000736E9" w:rsidRDefault="00D35EE2" w:rsidP="00D35EE2">
            <w:r w:rsidRPr="00B806F3">
              <w:rPr>
                <w:color w:val="FF0000"/>
              </w:rPr>
              <w:t>1</w:t>
            </w:r>
          </w:p>
        </w:tc>
        <w:tc>
          <w:tcPr>
            <w:tcW w:w="1134" w:type="dxa"/>
            <w:shd w:val="clear" w:color="auto" w:fill="7030A0"/>
          </w:tcPr>
          <w:p w:rsidR="000736E9" w:rsidRPr="003C6C6E" w:rsidRDefault="00B806F3" w:rsidP="00D35EE2">
            <w:pPr>
              <w:rPr>
                <w:b/>
                <w:color w:val="FFFF00"/>
              </w:rPr>
            </w:pPr>
            <w:r w:rsidRPr="003C6C6E">
              <w:rPr>
                <w:b/>
                <w:color w:val="FFFF00"/>
                <w:sz w:val="24"/>
              </w:rPr>
              <w:t>1</w:t>
            </w:r>
          </w:p>
        </w:tc>
        <w:tc>
          <w:tcPr>
            <w:tcW w:w="1134" w:type="dxa"/>
          </w:tcPr>
          <w:p w:rsidR="000736E9" w:rsidRDefault="00B806F3" w:rsidP="00D35EE2">
            <w:r>
              <w:t>0</w:t>
            </w:r>
          </w:p>
        </w:tc>
      </w:tr>
      <w:tr w:rsidR="000736E9" w:rsidTr="003C6C6E">
        <w:tc>
          <w:tcPr>
            <w:tcW w:w="704" w:type="dxa"/>
          </w:tcPr>
          <w:p w:rsidR="000736E9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0736E9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0736E9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8" w:type="dxa"/>
          </w:tcPr>
          <w:p w:rsidR="000736E9" w:rsidRDefault="00D35EE2" w:rsidP="00D35EE2">
            <w:r w:rsidRPr="00B806F3">
              <w:rPr>
                <w:color w:val="00B050"/>
              </w:rPr>
              <w:t>0</w:t>
            </w:r>
          </w:p>
        </w:tc>
        <w:tc>
          <w:tcPr>
            <w:tcW w:w="1134" w:type="dxa"/>
          </w:tcPr>
          <w:p w:rsidR="000736E9" w:rsidRDefault="00B806F3" w:rsidP="00D35EE2">
            <w:r>
              <w:t>0</w:t>
            </w:r>
          </w:p>
        </w:tc>
        <w:tc>
          <w:tcPr>
            <w:tcW w:w="1134" w:type="dxa"/>
            <w:shd w:val="clear" w:color="auto" w:fill="7030A0"/>
          </w:tcPr>
          <w:p w:rsidR="000736E9" w:rsidRPr="003C6C6E" w:rsidRDefault="00B806F3" w:rsidP="00D35EE2">
            <w:pPr>
              <w:rPr>
                <w:b/>
                <w:color w:val="FFFF00"/>
                <w:sz w:val="24"/>
              </w:rPr>
            </w:pPr>
            <w:r w:rsidRPr="003C6C6E">
              <w:rPr>
                <w:b/>
                <w:color w:val="FFFF00"/>
                <w:sz w:val="24"/>
              </w:rPr>
              <w:t>1</w:t>
            </w:r>
          </w:p>
        </w:tc>
      </w:tr>
      <w:tr w:rsidR="000736E9" w:rsidTr="003C6C6E">
        <w:tc>
          <w:tcPr>
            <w:tcW w:w="704" w:type="dxa"/>
          </w:tcPr>
          <w:p w:rsidR="000736E9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0736E9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0736E9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8" w:type="dxa"/>
          </w:tcPr>
          <w:p w:rsidR="000736E9" w:rsidRDefault="00D35EE2" w:rsidP="00D35EE2">
            <w:r w:rsidRPr="00B806F3">
              <w:rPr>
                <w:color w:val="FF0000"/>
              </w:rPr>
              <w:t>1</w:t>
            </w:r>
          </w:p>
        </w:tc>
        <w:tc>
          <w:tcPr>
            <w:tcW w:w="1134" w:type="dxa"/>
            <w:shd w:val="clear" w:color="auto" w:fill="7030A0"/>
          </w:tcPr>
          <w:p w:rsidR="000736E9" w:rsidRPr="003C6C6E" w:rsidRDefault="00B806F3" w:rsidP="00D35EE2">
            <w:pPr>
              <w:rPr>
                <w:b/>
                <w:color w:val="FFFF00"/>
              </w:rPr>
            </w:pPr>
            <w:r w:rsidRPr="003C6C6E">
              <w:rPr>
                <w:b/>
                <w:color w:val="FFFF00"/>
                <w:sz w:val="24"/>
              </w:rPr>
              <w:t>1</w:t>
            </w:r>
          </w:p>
        </w:tc>
        <w:tc>
          <w:tcPr>
            <w:tcW w:w="1134" w:type="dxa"/>
          </w:tcPr>
          <w:p w:rsidR="000736E9" w:rsidRDefault="00B806F3" w:rsidP="00D35EE2">
            <w:r>
              <w:t>0</w:t>
            </w:r>
          </w:p>
        </w:tc>
      </w:tr>
      <w:tr w:rsidR="000736E9" w:rsidTr="003C6C6E">
        <w:tc>
          <w:tcPr>
            <w:tcW w:w="704" w:type="dxa"/>
          </w:tcPr>
          <w:p w:rsidR="000736E9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0736E9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0736E9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8" w:type="dxa"/>
          </w:tcPr>
          <w:p w:rsidR="000736E9" w:rsidRDefault="00D35EE2" w:rsidP="00D35EE2">
            <w:r w:rsidRPr="00B806F3">
              <w:rPr>
                <w:color w:val="00B050"/>
              </w:rPr>
              <w:t>0</w:t>
            </w:r>
          </w:p>
        </w:tc>
        <w:tc>
          <w:tcPr>
            <w:tcW w:w="1134" w:type="dxa"/>
            <w:shd w:val="clear" w:color="auto" w:fill="7030A0"/>
          </w:tcPr>
          <w:p w:rsidR="000736E9" w:rsidRPr="003C6C6E" w:rsidRDefault="00B806F3" w:rsidP="00D35EE2">
            <w:pPr>
              <w:rPr>
                <w:b/>
                <w:color w:val="FFFF00"/>
              </w:rPr>
            </w:pPr>
            <w:r w:rsidRPr="003C6C6E">
              <w:rPr>
                <w:b/>
                <w:color w:val="FFFF00"/>
                <w:sz w:val="24"/>
              </w:rPr>
              <w:t>1</w:t>
            </w:r>
          </w:p>
        </w:tc>
        <w:tc>
          <w:tcPr>
            <w:tcW w:w="1134" w:type="dxa"/>
          </w:tcPr>
          <w:p w:rsidR="000736E9" w:rsidRDefault="00B806F3" w:rsidP="00D35EE2">
            <w:r>
              <w:t>0</w:t>
            </w:r>
          </w:p>
        </w:tc>
      </w:tr>
      <w:tr w:rsidR="000736E9" w:rsidTr="003C6C6E">
        <w:tc>
          <w:tcPr>
            <w:tcW w:w="704" w:type="dxa"/>
          </w:tcPr>
          <w:p w:rsidR="000736E9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0736E9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0736E9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8" w:type="dxa"/>
          </w:tcPr>
          <w:p w:rsidR="000736E9" w:rsidRDefault="00D35EE2" w:rsidP="00D35EE2">
            <w:r w:rsidRPr="00B806F3">
              <w:rPr>
                <w:color w:val="FF0000"/>
              </w:rPr>
              <w:t>1</w:t>
            </w:r>
          </w:p>
        </w:tc>
        <w:tc>
          <w:tcPr>
            <w:tcW w:w="1134" w:type="dxa"/>
            <w:shd w:val="clear" w:color="auto" w:fill="7030A0"/>
          </w:tcPr>
          <w:p w:rsidR="000736E9" w:rsidRPr="003C6C6E" w:rsidRDefault="00B806F3" w:rsidP="00D35EE2">
            <w:pPr>
              <w:rPr>
                <w:b/>
                <w:color w:val="FFFF00"/>
              </w:rPr>
            </w:pPr>
            <w:r w:rsidRPr="003C6C6E">
              <w:rPr>
                <w:b/>
                <w:color w:val="FFFF00"/>
                <w:sz w:val="24"/>
              </w:rPr>
              <w:t>1</w:t>
            </w:r>
          </w:p>
        </w:tc>
        <w:tc>
          <w:tcPr>
            <w:tcW w:w="1134" w:type="dxa"/>
          </w:tcPr>
          <w:p w:rsidR="000736E9" w:rsidRDefault="00B806F3" w:rsidP="00D35EE2">
            <w:r>
              <w:t>0</w:t>
            </w:r>
          </w:p>
        </w:tc>
      </w:tr>
      <w:tr w:rsidR="00D35EE2" w:rsidTr="003C6C6E">
        <w:tc>
          <w:tcPr>
            <w:tcW w:w="704" w:type="dxa"/>
          </w:tcPr>
          <w:p w:rsidR="00D35EE2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D35EE2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D35EE2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8" w:type="dxa"/>
          </w:tcPr>
          <w:p w:rsidR="00D35EE2" w:rsidRDefault="00D35EE2" w:rsidP="00D35EE2">
            <w:r w:rsidRPr="00B806F3">
              <w:rPr>
                <w:color w:val="00B050"/>
              </w:rPr>
              <w:t>0</w:t>
            </w:r>
          </w:p>
        </w:tc>
        <w:tc>
          <w:tcPr>
            <w:tcW w:w="1134" w:type="dxa"/>
            <w:shd w:val="clear" w:color="auto" w:fill="7030A0"/>
          </w:tcPr>
          <w:p w:rsidR="00D35EE2" w:rsidRPr="003C6C6E" w:rsidRDefault="00B806F3" w:rsidP="00D35EE2">
            <w:pPr>
              <w:rPr>
                <w:b/>
                <w:color w:val="FFFF00"/>
              </w:rPr>
            </w:pPr>
            <w:r w:rsidRPr="003C6C6E">
              <w:rPr>
                <w:b/>
                <w:color w:val="FFFF00"/>
                <w:sz w:val="24"/>
              </w:rPr>
              <w:t>1</w:t>
            </w:r>
          </w:p>
        </w:tc>
        <w:tc>
          <w:tcPr>
            <w:tcW w:w="1134" w:type="dxa"/>
          </w:tcPr>
          <w:p w:rsidR="00D35EE2" w:rsidRDefault="00B806F3" w:rsidP="00D35EE2">
            <w:r>
              <w:t>0</w:t>
            </w:r>
          </w:p>
        </w:tc>
      </w:tr>
      <w:tr w:rsidR="00D35EE2" w:rsidTr="003C6C6E">
        <w:tc>
          <w:tcPr>
            <w:tcW w:w="704" w:type="dxa"/>
          </w:tcPr>
          <w:p w:rsidR="00D35EE2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D35EE2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D35EE2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8" w:type="dxa"/>
          </w:tcPr>
          <w:p w:rsidR="00D35EE2" w:rsidRDefault="00D35EE2" w:rsidP="00D35EE2">
            <w:r w:rsidRPr="00B806F3">
              <w:rPr>
                <w:color w:val="FF0000"/>
              </w:rPr>
              <w:t>1</w:t>
            </w:r>
          </w:p>
        </w:tc>
        <w:tc>
          <w:tcPr>
            <w:tcW w:w="1134" w:type="dxa"/>
            <w:shd w:val="clear" w:color="auto" w:fill="7030A0"/>
          </w:tcPr>
          <w:p w:rsidR="00D35EE2" w:rsidRPr="003C6C6E" w:rsidRDefault="00B806F3" w:rsidP="00D35EE2">
            <w:pPr>
              <w:rPr>
                <w:b/>
                <w:color w:val="FFFF00"/>
              </w:rPr>
            </w:pPr>
            <w:r w:rsidRPr="003C6C6E">
              <w:rPr>
                <w:b/>
                <w:color w:val="FFFF00"/>
                <w:sz w:val="24"/>
              </w:rPr>
              <w:t>1</w:t>
            </w:r>
          </w:p>
        </w:tc>
        <w:tc>
          <w:tcPr>
            <w:tcW w:w="1134" w:type="dxa"/>
          </w:tcPr>
          <w:p w:rsidR="00D35EE2" w:rsidRDefault="00B806F3" w:rsidP="00D35EE2">
            <w:r>
              <w:t>0</w:t>
            </w:r>
          </w:p>
        </w:tc>
      </w:tr>
      <w:tr w:rsidR="00D35EE2" w:rsidTr="003C6C6E">
        <w:tc>
          <w:tcPr>
            <w:tcW w:w="704" w:type="dxa"/>
          </w:tcPr>
          <w:p w:rsidR="00D35EE2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D35EE2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D35EE2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8" w:type="dxa"/>
          </w:tcPr>
          <w:p w:rsidR="00D35EE2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1134" w:type="dxa"/>
          </w:tcPr>
          <w:p w:rsidR="00D35EE2" w:rsidRDefault="00B806F3" w:rsidP="00D35EE2">
            <w:r>
              <w:t>0</w:t>
            </w:r>
          </w:p>
        </w:tc>
        <w:tc>
          <w:tcPr>
            <w:tcW w:w="1134" w:type="dxa"/>
            <w:shd w:val="clear" w:color="auto" w:fill="7030A0"/>
          </w:tcPr>
          <w:p w:rsidR="00D35EE2" w:rsidRPr="003C6C6E" w:rsidRDefault="00B806F3" w:rsidP="00D35EE2">
            <w:pPr>
              <w:rPr>
                <w:b/>
                <w:color w:val="FFFF00"/>
                <w:sz w:val="24"/>
              </w:rPr>
            </w:pPr>
            <w:r w:rsidRPr="003C6C6E">
              <w:rPr>
                <w:b/>
                <w:color w:val="FFFF00"/>
                <w:sz w:val="24"/>
              </w:rPr>
              <w:t>1</w:t>
            </w:r>
          </w:p>
        </w:tc>
      </w:tr>
      <w:tr w:rsidR="00D35EE2" w:rsidTr="003C6C6E">
        <w:tc>
          <w:tcPr>
            <w:tcW w:w="704" w:type="dxa"/>
          </w:tcPr>
          <w:p w:rsidR="00D35EE2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D35EE2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D35EE2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8" w:type="dxa"/>
          </w:tcPr>
          <w:p w:rsidR="00D35EE2" w:rsidRDefault="00D35EE2" w:rsidP="00D35EE2">
            <w:r w:rsidRPr="00B806F3">
              <w:rPr>
                <w:color w:val="FF0000"/>
              </w:rPr>
              <w:t>1</w:t>
            </w:r>
          </w:p>
        </w:tc>
        <w:tc>
          <w:tcPr>
            <w:tcW w:w="1134" w:type="dxa"/>
            <w:shd w:val="clear" w:color="auto" w:fill="7030A0"/>
          </w:tcPr>
          <w:p w:rsidR="00D35EE2" w:rsidRPr="003C6C6E" w:rsidRDefault="00B806F3" w:rsidP="00D35EE2">
            <w:pPr>
              <w:rPr>
                <w:b/>
                <w:color w:val="FFFF00"/>
              </w:rPr>
            </w:pPr>
            <w:r w:rsidRPr="003C6C6E">
              <w:rPr>
                <w:b/>
                <w:color w:val="FFFF00"/>
                <w:sz w:val="24"/>
              </w:rPr>
              <w:t>1</w:t>
            </w:r>
          </w:p>
        </w:tc>
        <w:tc>
          <w:tcPr>
            <w:tcW w:w="1134" w:type="dxa"/>
          </w:tcPr>
          <w:p w:rsidR="00D35EE2" w:rsidRDefault="00B806F3" w:rsidP="00D35EE2">
            <w:r>
              <w:t>0</w:t>
            </w:r>
          </w:p>
        </w:tc>
      </w:tr>
      <w:tr w:rsidR="00D35EE2" w:rsidTr="003C6C6E">
        <w:tc>
          <w:tcPr>
            <w:tcW w:w="704" w:type="dxa"/>
          </w:tcPr>
          <w:p w:rsidR="00D35EE2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D35EE2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D35EE2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8" w:type="dxa"/>
          </w:tcPr>
          <w:p w:rsidR="00D35EE2" w:rsidRDefault="00D35EE2" w:rsidP="00D35EE2">
            <w:r w:rsidRPr="00B806F3">
              <w:rPr>
                <w:color w:val="00B050"/>
              </w:rPr>
              <w:t>0</w:t>
            </w:r>
          </w:p>
        </w:tc>
        <w:tc>
          <w:tcPr>
            <w:tcW w:w="1134" w:type="dxa"/>
          </w:tcPr>
          <w:p w:rsidR="00D35EE2" w:rsidRDefault="00B806F3" w:rsidP="00D35EE2">
            <w:r>
              <w:t>0</w:t>
            </w:r>
          </w:p>
        </w:tc>
        <w:tc>
          <w:tcPr>
            <w:tcW w:w="1134" w:type="dxa"/>
            <w:shd w:val="clear" w:color="auto" w:fill="7030A0"/>
          </w:tcPr>
          <w:p w:rsidR="00D35EE2" w:rsidRPr="003C6C6E" w:rsidRDefault="00B806F3" w:rsidP="00D35EE2">
            <w:pPr>
              <w:rPr>
                <w:b/>
                <w:color w:val="FFFF00"/>
                <w:sz w:val="24"/>
              </w:rPr>
            </w:pPr>
            <w:r w:rsidRPr="003C6C6E">
              <w:rPr>
                <w:b/>
                <w:color w:val="FFFF00"/>
                <w:sz w:val="24"/>
              </w:rPr>
              <w:t>1</w:t>
            </w:r>
          </w:p>
        </w:tc>
      </w:tr>
      <w:tr w:rsidR="00D35EE2" w:rsidTr="003C6C6E">
        <w:tc>
          <w:tcPr>
            <w:tcW w:w="704" w:type="dxa"/>
          </w:tcPr>
          <w:p w:rsidR="00D35EE2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D35EE2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D35EE2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8" w:type="dxa"/>
          </w:tcPr>
          <w:p w:rsidR="00D35EE2" w:rsidRDefault="00D35EE2" w:rsidP="00D35EE2">
            <w:r w:rsidRPr="00B806F3">
              <w:rPr>
                <w:color w:val="FF0000"/>
              </w:rPr>
              <w:t>1</w:t>
            </w:r>
          </w:p>
        </w:tc>
        <w:tc>
          <w:tcPr>
            <w:tcW w:w="1134" w:type="dxa"/>
          </w:tcPr>
          <w:p w:rsidR="00D35EE2" w:rsidRDefault="00B806F3" w:rsidP="00D35EE2">
            <w:r>
              <w:t>0</w:t>
            </w:r>
          </w:p>
        </w:tc>
        <w:tc>
          <w:tcPr>
            <w:tcW w:w="1134" w:type="dxa"/>
            <w:shd w:val="clear" w:color="auto" w:fill="7030A0"/>
          </w:tcPr>
          <w:p w:rsidR="00D35EE2" w:rsidRPr="003C6C6E" w:rsidRDefault="00B806F3" w:rsidP="00D35EE2">
            <w:pPr>
              <w:rPr>
                <w:b/>
                <w:color w:val="FFFF00"/>
                <w:sz w:val="24"/>
              </w:rPr>
            </w:pPr>
            <w:r w:rsidRPr="003C6C6E">
              <w:rPr>
                <w:b/>
                <w:color w:val="FFFF00"/>
                <w:sz w:val="24"/>
              </w:rPr>
              <w:t>1</w:t>
            </w:r>
          </w:p>
        </w:tc>
      </w:tr>
      <w:tr w:rsidR="00D35EE2" w:rsidTr="003C6C6E">
        <w:tc>
          <w:tcPr>
            <w:tcW w:w="704" w:type="dxa"/>
          </w:tcPr>
          <w:p w:rsidR="00D35EE2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D35EE2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D35EE2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8" w:type="dxa"/>
          </w:tcPr>
          <w:p w:rsidR="00D35EE2" w:rsidRDefault="00D35EE2" w:rsidP="00D35EE2">
            <w:r w:rsidRPr="00B806F3">
              <w:rPr>
                <w:color w:val="00B050"/>
              </w:rPr>
              <w:t>0</w:t>
            </w:r>
          </w:p>
        </w:tc>
        <w:tc>
          <w:tcPr>
            <w:tcW w:w="1134" w:type="dxa"/>
            <w:shd w:val="clear" w:color="auto" w:fill="7030A0"/>
          </w:tcPr>
          <w:p w:rsidR="00D35EE2" w:rsidRPr="003C6C6E" w:rsidRDefault="00B806F3" w:rsidP="00D35EE2">
            <w:pPr>
              <w:rPr>
                <w:b/>
                <w:color w:val="FFFF00"/>
              </w:rPr>
            </w:pPr>
            <w:r w:rsidRPr="003C6C6E">
              <w:rPr>
                <w:b/>
                <w:color w:val="FFFF00"/>
                <w:sz w:val="24"/>
              </w:rPr>
              <w:t>1</w:t>
            </w:r>
          </w:p>
        </w:tc>
        <w:tc>
          <w:tcPr>
            <w:tcW w:w="1134" w:type="dxa"/>
          </w:tcPr>
          <w:p w:rsidR="00D35EE2" w:rsidRDefault="00B806F3" w:rsidP="00D35EE2">
            <w:r>
              <w:t>0</w:t>
            </w:r>
          </w:p>
        </w:tc>
      </w:tr>
      <w:tr w:rsidR="00D35EE2" w:rsidTr="003C6C6E">
        <w:tc>
          <w:tcPr>
            <w:tcW w:w="704" w:type="dxa"/>
          </w:tcPr>
          <w:p w:rsidR="00D35EE2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D35EE2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D35EE2" w:rsidRPr="00B806F3" w:rsidRDefault="00D35EE2" w:rsidP="00D35EE2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8" w:type="dxa"/>
          </w:tcPr>
          <w:p w:rsidR="00D35EE2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1134" w:type="dxa"/>
            <w:shd w:val="clear" w:color="auto" w:fill="7030A0"/>
          </w:tcPr>
          <w:p w:rsidR="00D35EE2" w:rsidRPr="003C6C6E" w:rsidRDefault="00B806F3" w:rsidP="00D35EE2">
            <w:pPr>
              <w:rPr>
                <w:b/>
                <w:color w:val="FFFF00"/>
              </w:rPr>
            </w:pPr>
            <w:r w:rsidRPr="003C6C6E">
              <w:rPr>
                <w:b/>
                <w:color w:val="FFFF00"/>
                <w:sz w:val="24"/>
              </w:rPr>
              <w:t>1</w:t>
            </w:r>
          </w:p>
        </w:tc>
        <w:tc>
          <w:tcPr>
            <w:tcW w:w="1134" w:type="dxa"/>
          </w:tcPr>
          <w:p w:rsidR="00D35EE2" w:rsidRDefault="00B806F3" w:rsidP="00D35EE2">
            <w:r>
              <w:t>0</w:t>
            </w:r>
          </w:p>
        </w:tc>
      </w:tr>
      <w:tr w:rsidR="000736E9" w:rsidTr="003C6C6E">
        <w:tc>
          <w:tcPr>
            <w:tcW w:w="704" w:type="dxa"/>
          </w:tcPr>
          <w:p w:rsidR="000736E9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0736E9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0736E9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8" w:type="dxa"/>
          </w:tcPr>
          <w:p w:rsidR="000736E9" w:rsidRDefault="00D35EE2" w:rsidP="00D35EE2">
            <w:r w:rsidRPr="00B806F3">
              <w:rPr>
                <w:color w:val="00B050"/>
              </w:rPr>
              <w:t>0</w:t>
            </w:r>
          </w:p>
        </w:tc>
        <w:tc>
          <w:tcPr>
            <w:tcW w:w="1134" w:type="dxa"/>
          </w:tcPr>
          <w:p w:rsidR="000736E9" w:rsidRDefault="00B806F3" w:rsidP="00D35EE2">
            <w:r>
              <w:t>0</w:t>
            </w:r>
          </w:p>
        </w:tc>
        <w:tc>
          <w:tcPr>
            <w:tcW w:w="1134" w:type="dxa"/>
            <w:shd w:val="clear" w:color="auto" w:fill="7030A0"/>
          </w:tcPr>
          <w:p w:rsidR="000736E9" w:rsidRPr="003C6C6E" w:rsidRDefault="00B806F3" w:rsidP="00D35EE2">
            <w:pPr>
              <w:rPr>
                <w:b/>
                <w:color w:val="FFFF00"/>
                <w:sz w:val="24"/>
              </w:rPr>
            </w:pPr>
            <w:r w:rsidRPr="003C6C6E">
              <w:rPr>
                <w:b/>
                <w:color w:val="FFFF00"/>
                <w:sz w:val="24"/>
              </w:rPr>
              <w:t>1</w:t>
            </w:r>
          </w:p>
        </w:tc>
      </w:tr>
      <w:tr w:rsidR="000736E9" w:rsidTr="003C6C6E">
        <w:tc>
          <w:tcPr>
            <w:tcW w:w="704" w:type="dxa"/>
          </w:tcPr>
          <w:p w:rsidR="000736E9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0736E9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0736E9" w:rsidRPr="00B806F3" w:rsidRDefault="00D35EE2" w:rsidP="00D35EE2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8" w:type="dxa"/>
          </w:tcPr>
          <w:p w:rsidR="000736E9" w:rsidRDefault="00D35EE2" w:rsidP="00D35EE2">
            <w:r w:rsidRPr="00B806F3">
              <w:rPr>
                <w:color w:val="FF0000"/>
              </w:rPr>
              <w:t>1</w:t>
            </w:r>
          </w:p>
        </w:tc>
        <w:tc>
          <w:tcPr>
            <w:tcW w:w="1134" w:type="dxa"/>
            <w:shd w:val="clear" w:color="auto" w:fill="7030A0"/>
          </w:tcPr>
          <w:p w:rsidR="000736E9" w:rsidRPr="003C6C6E" w:rsidRDefault="00B806F3" w:rsidP="00D35EE2">
            <w:pPr>
              <w:rPr>
                <w:b/>
                <w:color w:val="FFFF00"/>
              </w:rPr>
            </w:pPr>
            <w:r w:rsidRPr="003C6C6E">
              <w:rPr>
                <w:b/>
                <w:color w:val="FFFF00"/>
                <w:sz w:val="24"/>
              </w:rPr>
              <w:t>1</w:t>
            </w:r>
          </w:p>
        </w:tc>
        <w:tc>
          <w:tcPr>
            <w:tcW w:w="1134" w:type="dxa"/>
          </w:tcPr>
          <w:p w:rsidR="000736E9" w:rsidRDefault="00B806F3" w:rsidP="00D35EE2">
            <w:r>
              <w:t>0</w:t>
            </w:r>
          </w:p>
        </w:tc>
      </w:tr>
    </w:tbl>
    <w:p w:rsidR="00D35EE2" w:rsidRDefault="00D35EE2">
      <w:pPr>
        <w:rPr>
          <w:b/>
        </w:rPr>
      </w:pPr>
    </w:p>
    <w:p w:rsidR="00D35EE2" w:rsidRDefault="00D35EE2">
      <w:pPr>
        <w:rPr>
          <w:b/>
        </w:rPr>
      </w:pPr>
    </w:p>
    <w:p w:rsidR="00081326" w:rsidRDefault="00081326">
      <w:pPr>
        <w:rPr>
          <w:b/>
          <w:color w:val="auto"/>
        </w:rPr>
      </w:pPr>
      <w:r w:rsidRPr="00081326">
        <w:rPr>
          <w:noProof/>
          <w:color w:val="auto"/>
          <w:lang w:val="en-AU" w:eastAsia="zh-C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page">
                  <wp:posOffset>4675134</wp:posOffset>
                </wp:positionH>
                <wp:positionV relativeFrom="paragraph">
                  <wp:posOffset>1524635</wp:posOffset>
                </wp:positionV>
                <wp:extent cx="3027872" cy="1233577"/>
                <wp:effectExtent l="0" t="0" r="20320" b="2413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7872" cy="12335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3683" w:rsidRDefault="00853683" w:rsidP="00081326">
                            <w:r w:rsidRPr="002B031D">
                              <w:rPr>
                                <w:b/>
                                <w:color w:val="auto"/>
                              </w:rPr>
                              <w:t>Meaning:</w:t>
                            </w:r>
                            <w:r w:rsidRPr="002B031D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tab/>
                              <w:t>BD = West-East = Highway = X</w:t>
                            </w:r>
                          </w:p>
                          <w:p w:rsidR="00853683" w:rsidRDefault="00853683" w:rsidP="00081326">
                            <w:r>
                              <w:tab/>
                            </w:r>
                            <w:r>
                              <w:tab/>
                              <w:t>AC = North-South = Street = Y</w:t>
                            </w:r>
                          </w:p>
                          <w:p w:rsidR="00853683" w:rsidRDefault="00853683" w:rsidP="0008132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 xml:space="preserve">Input 0 = Green </w:t>
                            </w:r>
                            <w:r>
                              <w:tab/>
                            </w:r>
                            <w:r>
                              <w:rPr>
                                <w:color w:val="FF0000"/>
                              </w:rPr>
                              <w:t>Input 1</w:t>
                            </w:r>
                            <w:r w:rsidRPr="00B806F3">
                              <w:rPr>
                                <w:color w:val="FF0000"/>
                              </w:rPr>
                              <w:t xml:space="preserve"> = Red </w:t>
                            </w:r>
                            <w:r>
                              <w:rPr>
                                <w:color w:val="FF0000"/>
                              </w:rPr>
                              <w:tab/>
                            </w:r>
                            <w:r>
                              <w:rPr>
                                <w:color w:val="FF0000"/>
                              </w:rPr>
                              <w:tab/>
                            </w:r>
                            <w:r w:rsidRPr="00456FC2">
                              <w:rPr>
                                <w:color w:val="7030A0"/>
                              </w:rPr>
                              <w:t>Purple = to whenever the output is 1</w:t>
                            </w:r>
                          </w:p>
                          <w:p w:rsidR="00853683" w:rsidRDefault="0085368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8.1pt;margin-top:120.05pt;width:238.4pt;height:97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">
                <v:textbox>
                  <w:txbxContent>
                    <w:p w:rsidR="00853683" w:rsidRDefault="00853683" w:rsidP="00081326">
                      <w:r w:rsidRPr="002B031D">
                        <w:rPr>
                          <w:b/>
                          <w:color w:val="auto"/>
                        </w:rPr>
                        <w:t>Meaning:</w:t>
                      </w:r>
                      <w:r w:rsidRPr="002B031D">
                        <w:rPr>
                          <w:color w:val="auto"/>
                        </w:rPr>
                        <w:t xml:space="preserve"> </w:t>
                      </w:r>
                      <w:r>
                        <w:tab/>
                        <w:t>BD = West-East = Highway = X</w:t>
                      </w:r>
                    </w:p>
                    <w:p w:rsidR="00853683" w:rsidRDefault="00853683" w:rsidP="00081326">
                      <w:r>
                        <w:tab/>
                      </w:r>
                      <w:r>
                        <w:tab/>
                        <w:t>AC = North-South = Street = Y</w:t>
                      </w:r>
                    </w:p>
                    <w:p w:rsidR="00853683" w:rsidRDefault="00853683" w:rsidP="0008132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00B050"/>
                        </w:rPr>
                        <w:t xml:space="preserve">Input 0 = Green </w:t>
                      </w:r>
                      <w:r>
                        <w:tab/>
                      </w:r>
                      <w:r>
                        <w:rPr>
                          <w:color w:val="FF0000"/>
                        </w:rPr>
                        <w:t>Input 1</w:t>
                      </w:r>
                      <w:r w:rsidRPr="00B806F3">
                        <w:rPr>
                          <w:color w:val="FF0000"/>
                        </w:rPr>
                        <w:t xml:space="preserve"> = Red </w:t>
                      </w:r>
                      <w:r>
                        <w:rPr>
                          <w:color w:val="FF0000"/>
                        </w:rPr>
                        <w:tab/>
                      </w:r>
                      <w:r>
                        <w:rPr>
                          <w:color w:val="FF0000"/>
                        </w:rPr>
                        <w:tab/>
                      </w:r>
                      <w:r w:rsidRPr="00456FC2">
                        <w:rPr>
                          <w:color w:val="7030A0"/>
                        </w:rPr>
                        <w:t>Purple = to whenever the output is 1</w:t>
                      </w:r>
                    </w:p>
                    <w:p w:rsidR="00853683" w:rsidRDefault="00853683"/>
                  </w:txbxContent>
                </v:textbox>
                <w10:wrap anchorx="page"/>
              </v:shape>
            </w:pict>
          </mc:Fallback>
        </mc:AlternateContent>
      </w:r>
      <w:r w:rsidR="00D35EE2">
        <w:rPr>
          <w:b/>
        </w:rPr>
        <w:br w:type="textWrapping" w:clear="all"/>
      </w:r>
    </w:p>
    <w:p w:rsidR="00C351D5" w:rsidRPr="00081326" w:rsidRDefault="00022608">
      <w:pPr>
        <w:rPr>
          <w:b/>
          <w:color w:val="auto"/>
        </w:rPr>
      </w:pPr>
      <w:r w:rsidRPr="004F50A0">
        <w:rPr>
          <w:b/>
          <w:color w:val="auto"/>
        </w:rPr>
        <w:lastRenderedPageBreak/>
        <w:t>T</w:t>
      </w:r>
      <w:r w:rsidR="00B1421B" w:rsidRPr="004F50A0">
        <w:rPr>
          <w:b/>
          <w:color w:val="auto"/>
        </w:rPr>
        <w:t>he Sum</w:t>
      </w:r>
      <w:r w:rsidR="005D0E37">
        <w:rPr>
          <w:b/>
          <w:color w:val="auto"/>
        </w:rPr>
        <w:t>-of-Product form for the</w:t>
      </w:r>
      <w:r w:rsidR="00F64AF3" w:rsidRPr="004F50A0">
        <w:rPr>
          <w:b/>
          <w:color w:val="auto"/>
        </w:rPr>
        <w:t xml:space="preserve"> circuit without any simplification. </w:t>
      </w:r>
      <w:r w:rsidR="00C351D5" w:rsidRPr="004F50A0">
        <w:rPr>
          <w:b/>
          <w:color w:val="auto"/>
        </w:rPr>
        <w:t xml:space="preserve">By reusing the Truth Table above </w:t>
      </w:r>
      <w:r w:rsidR="00F64AF3" w:rsidRPr="004F50A0">
        <w:rPr>
          <w:b/>
          <w:color w:val="auto"/>
        </w:rPr>
        <w:t>(6 marks)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  <w:gridCol w:w="1134"/>
        <w:gridCol w:w="1357"/>
        <w:gridCol w:w="1576"/>
      </w:tblGrid>
      <w:tr w:rsidR="00A83470" w:rsidTr="00A83470">
        <w:tc>
          <w:tcPr>
            <w:tcW w:w="2830" w:type="dxa"/>
            <w:gridSpan w:val="4"/>
          </w:tcPr>
          <w:p w:rsidR="00A83470" w:rsidRDefault="00A83470" w:rsidP="000F0697">
            <w:pPr>
              <w:jc w:val="center"/>
            </w:pPr>
            <w:r>
              <w:t>Input</w:t>
            </w:r>
          </w:p>
        </w:tc>
        <w:tc>
          <w:tcPr>
            <w:tcW w:w="2491" w:type="dxa"/>
            <w:gridSpan w:val="2"/>
          </w:tcPr>
          <w:p w:rsidR="00A83470" w:rsidRDefault="00A83470" w:rsidP="000F0697">
            <w:pPr>
              <w:jc w:val="center"/>
            </w:pPr>
            <w:r>
              <w:t>Output</w:t>
            </w:r>
          </w:p>
        </w:tc>
        <w:tc>
          <w:tcPr>
            <w:tcW w:w="1337" w:type="dxa"/>
            <w:vMerge w:val="restart"/>
          </w:tcPr>
          <w:p w:rsidR="00A83470" w:rsidRDefault="00205FC3" w:rsidP="000F0697">
            <w:pPr>
              <w:jc w:val="center"/>
            </w:pPr>
            <w:r>
              <w:t>Sum</w:t>
            </w:r>
            <w:r w:rsidR="00A83470">
              <w:t xml:space="preserve"> of Product</w:t>
            </w:r>
          </w:p>
        </w:tc>
      </w:tr>
      <w:tr w:rsidR="00A83470" w:rsidTr="00021B0A">
        <w:tc>
          <w:tcPr>
            <w:tcW w:w="704" w:type="dxa"/>
          </w:tcPr>
          <w:p w:rsidR="00A83470" w:rsidRDefault="00A83470" w:rsidP="000F0697">
            <w:pPr>
              <w:jc w:val="center"/>
            </w:pPr>
            <w:r>
              <w:t>A</w:t>
            </w:r>
          </w:p>
        </w:tc>
        <w:tc>
          <w:tcPr>
            <w:tcW w:w="709" w:type="dxa"/>
          </w:tcPr>
          <w:p w:rsidR="00A83470" w:rsidRDefault="00A83470" w:rsidP="000F0697">
            <w:pPr>
              <w:jc w:val="center"/>
            </w:pPr>
            <w:r>
              <w:t>B</w:t>
            </w:r>
          </w:p>
        </w:tc>
        <w:tc>
          <w:tcPr>
            <w:tcW w:w="709" w:type="dxa"/>
          </w:tcPr>
          <w:p w:rsidR="00A83470" w:rsidRDefault="00A83470" w:rsidP="000F0697">
            <w:pPr>
              <w:jc w:val="center"/>
            </w:pPr>
            <w:r>
              <w:t>C</w:t>
            </w:r>
          </w:p>
        </w:tc>
        <w:tc>
          <w:tcPr>
            <w:tcW w:w="708" w:type="dxa"/>
          </w:tcPr>
          <w:p w:rsidR="00A83470" w:rsidRDefault="00A83470" w:rsidP="000F0697">
            <w:pPr>
              <w:jc w:val="center"/>
            </w:pPr>
            <w:r>
              <w:t>D</w:t>
            </w:r>
          </w:p>
        </w:tc>
        <w:tc>
          <w:tcPr>
            <w:tcW w:w="1134" w:type="dxa"/>
            <w:shd w:val="clear" w:color="auto" w:fill="835D00" w:themeFill="accent3" w:themeFillShade="80"/>
          </w:tcPr>
          <w:p w:rsidR="00A83470" w:rsidRPr="009561B5" w:rsidRDefault="00A83470" w:rsidP="000F0697">
            <w:pPr>
              <w:jc w:val="center"/>
              <w:rPr>
                <w:color w:val="auto"/>
              </w:rPr>
            </w:pPr>
            <w:r w:rsidRPr="009561B5">
              <w:rPr>
                <w:color w:val="auto"/>
              </w:rPr>
              <w:t>X(Street)</w:t>
            </w:r>
          </w:p>
        </w:tc>
        <w:tc>
          <w:tcPr>
            <w:tcW w:w="1357" w:type="dxa"/>
            <w:shd w:val="clear" w:color="auto" w:fill="FFFF00"/>
          </w:tcPr>
          <w:p w:rsidR="00A83470" w:rsidRDefault="00A83470" w:rsidP="000F0697">
            <w:pPr>
              <w:jc w:val="center"/>
            </w:pPr>
            <w:r w:rsidRPr="009561B5">
              <w:rPr>
                <w:color w:val="000000" w:themeColor="text1"/>
              </w:rPr>
              <w:t>Y(Highway)</w:t>
            </w:r>
          </w:p>
        </w:tc>
        <w:tc>
          <w:tcPr>
            <w:tcW w:w="1337" w:type="dxa"/>
            <w:vMerge/>
          </w:tcPr>
          <w:p w:rsidR="00A83470" w:rsidRDefault="00A83470" w:rsidP="000F0697">
            <w:pPr>
              <w:jc w:val="center"/>
            </w:pPr>
          </w:p>
        </w:tc>
      </w:tr>
      <w:tr w:rsidR="00A83470" w:rsidTr="00021B0A">
        <w:tc>
          <w:tcPr>
            <w:tcW w:w="704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8" w:type="dxa"/>
          </w:tcPr>
          <w:p w:rsidR="00A83470" w:rsidRDefault="00A83470" w:rsidP="000F0697">
            <w:r w:rsidRPr="00B806F3">
              <w:rPr>
                <w:color w:val="00B050"/>
              </w:rPr>
              <w:t>0</w:t>
            </w:r>
          </w:p>
        </w:tc>
        <w:tc>
          <w:tcPr>
            <w:tcW w:w="1134" w:type="dxa"/>
            <w:shd w:val="clear" w:color="auto" w:fill="835D00" w:themeFill="accent3" w:themeFillShade="80"/>
          </w:tcPr>
          <w:p w:rsidR="00A83470" w:rsidRPr="009561B5" w:rsidRDefault="00A83470" w:rsidP="000F0697">
            <w:pPr>
              <w:rPr>
                <w:b/>
                <w:color w:val="auto"/>
              </w:rPr>
            </w:pPr>
            <w:r w:rsidRPr="009561B5">
              <w:rPr>
                <w:b/>
                <w:color w:val="auto"/>
                <w:sz w:val="24"/>
              </w:rPr>
              <w:t>1</w:t>
            </w:r>
          </w:p>
        </w:tc>
        <w:tc>
          <w:tcPr>
            <w:tcW w:w="1357" w:type="dxa"/>
          </w:tcPr>
          <w:p w:rsidR="00A83470" w:rsidRDefault="00A83470" w:rsidP="000F0697">
            <w:r>
              <w:t>0</w:t>
            </w:r>
          </w:p>
        </w:tc>
        <w:tc>
          <w:tcPr>
            <w:tcW w:w="1337" w:type="dxa"/>
            <w:shd w:val="clear" w:color="auto" w:fill="835D00" w:themeFill="accent3" w:themeFillShade="80"/>
          </w:tcPr>
          <w:p w:rsidR="00A83470" w:rsidRPr="009561B5" w:rsidRDefault="002F737A" w:rsidP="002F737A">
            <w:pPr>
              <w:rPr>
                <w:color w:val="auto"/>
              </w:rPr>
            </w:pPr>
            <w:r w:rsidRPr="009561B5">
              <w:rPr>
                <w:color w:val="auto"/>
              </w:rPr>
              <w:t>~A</w:t>
            </w:r>
            <w:r w:rsidR="00193A1F">
              <w:rPr>
                <w:color w:val="auto"/>
              </w:rPr>
              <w:t>*</w:t>
            </w:r>
            <w:r w:rsidRPr="009561B5">
              <w:rPr>
                <w:color w:val="auto"/>
              </w:rPr>
              <w:t>~B</w:t>
            </w:r>
            <w:r w:rsidR="00193A1F">
              <w:rPr>
                <w:color w:val="auto"/>
              </w:rPr>
              <w:t>*</w:t>
            </w:r>
            <w:r w:rsidRPr="009561B5">
              <w:rPr>
                <w:color w:val="auto"/>
              </w:rPr>
              <w:t>~C</w:t>
            </w:r>
            <w:r w:rsidR="00193A1F">
              <w:rPr>
                <w:color w:val="auto"/>
              </w:rPr>
              <w:t>*</w:t>
            </w:r>
            <w:r w:rsidRPr="009561B5">
              <w:rPr>
                <w:color w:val="auto"/>
              </w:rPr>
              <w:t>~D</w:t>
            </w:r>
          </w:p>
        </w:tc>
      </w:tr>
      <w:tr w:rsidR="00A83470" w:rsidTr="00021B0A">
        <w:tc>
          <w:tcPr>
            <w:tcW w:w="704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8" w:type="dxa"/>
          </w:tcPr>
          <w:p w:rsidR="00A83470" w:rsidRDefault="00A83470" w:rsidP="000F0697">
            <w:r w:rsidRPr="00B806F3">
              <w:rPr>
                <w:color w:val="FF0000"/>
              </w:rPr>
              <w:t>1</w:t>
            </w:r>
          </w:p>
        </w:tc>
        <w:tc>
          <w:tcPr>
            <w:tcW w:w="1134" w:type="dxa"/>
            <w:shd w:val="clear" w:color="auto" w:fill="835D00" w:themeFill="accent3" w:themeFillShade="80"/>
          </w:tcPr>
          <w:p w:rsidR="00A83470" w:rsidRPr="009561B5" w:rsidRDefault="00A83470" w:rsidP="000F0697">
            <w:pPr>
              <w:rPr>
                <w:b/>
                <w:color w:val="auto"/>
              </w:rPr>
            </w:pPr>
            <w:r w:rsidRPr="009561B5">
              <w:rPr>
                <w:b/>
                <w:color w:val="auto"/>
                <w:sz w:val="24"/>
              </w:rPr>
              <w:t>1</w:t>
            </w:r>
          </w:p>
        </w:tc>
        <w:tc>
          <w:tcPr>
            <w:tcW w:w="1357" w:type="dxa"/>
          </w:tcPr>
          <w:p w:rsidR="00A83470" w:rsidRDefault="00A83470" w:rsidP="000F0697">
            <w:r>
              <w:t>0</w:t>
            </w:r>
          </w:p>
        </w:tc>
        <w:tc>
          <w:tcPr>
            <w:tcW w:w="1337" w:type="dxa"/>
            <w:shd w:val="clear" w:color="auto" w:fill="835D00" w:themeFill="accent3" w:themeFillShade="80"/>
          </w:tcPr>
          <w:p w:rsidR="00A83470" w:rsidRPr="009561B5" w:rsidRDefault="002F737A" w:rsidP="000F0697">
            <w:pPr>
              <w:rPr>
                <w:color w:val="auto"/>
              </w:rPr>
            </w:pPr>
            <w:r w:rsidRPr="009561B5">
              <w:rPr>
                <w:color w:val="auto"/>
              </w:rPr>
              <w:t>~A</w:t>
            </w:r>
            <w:r w:rsidR="00193A1F">
              <w:rPr>
                <w:color w:val="auto"/>
              </w:rPr>
              <w:t>*</w:t>
            </w:r>
            <w:r w:rsidRPr="009561B5">
              <w:rPr>
                <w:color w:val="auto"/>
              </w:rPr>
              <w:t>~B</w:t>
            </w:r>
            <w:r w:rsidR="00193A1F">
              <w:rPr>
                <w:color w:val="auto"/>
              </w:rPr>
              <w:t>*</w:t>
            </w:r>
            <w:r w:rsidRPr="009561B5">
              <w:rPr>
                <w:color w:val="auto"/>
              </w:rPr>
              <w:t>~C</w:t>
            </w:r>
            <w:r w:rsidR="00193A1F">
              <w:rPr>
                <w:color w:val="auto"/>
              </w:rPr>
              <w:t>*</w:t>
            </w:r>
            <w:r w:rsidRPr="009561B5">
              <w:rPr>
                <w:color w:val="auto"/>
              </w:rPr>
              <w:t>D</w:t>
            </w:r>
          </w:p>
        </w:tc>
      </w:tr>
      <w:tr w:rsidR="00A83470" w:rsidTr="009561B5">
        <w:tc>
          <w:tcPr>
            <w:tcW w:w="704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  <w:r w:rsidR="00D86E9A">
              <w:rPr>
                <w:color w:val="00B050"/>
              </w:rPr>
              <w:t>x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8" w:type="dxa"/>
          </w:tcPr>
          <w:p w:rsidR="00A83470" w:rsidRDefault="00A83470" w:rsidP="000F0697">
            <w:r w:rsidRPr="00B806F3">
              <w:rPr>
                <w:color w:val="00B050"/>
              </w:rPr>
              <w:t>0</w:t>
            </w:r>
          </w:p>
        </w:tc>
        <w:tc>
          <w:tcPr>
            <w:tcW w:w="1134" w:type="dxa"/>
          </w:tcPr>
          <w:p w:rsidR="00A83470" w:rsidRDefault="00A83470" w:rsidP="000F0697">
            <w:r>
              <w:t>0</w:t>
            </w:r>
          </w:p>
        </w:tc>
        <w:tc>
          <w:tcPr>
            <w:tcW w:w="1357" w:type="dxa"/>
            <w:shd w:val="clear" w:color="auto" w:fill="FFFF00"/>
          </w:tcPr>
          <w:p w:rsidR="00A83470" w:rsidRPr="00A83470" w:rsidRDefault="00A83470" w:rsidP="000F0697">
            <w:pPr>
              <w:rPr>
                <w:b/>
                <w:sz w:val="24"/>
              </w:rPr>
            </w:pPr>
            <w:r w:rsidRPr="00A83470">
              <w:rPr>
                <w:b/>
                <w:sz w:val="24"/>
              </w:rPr>
              <w:t>1</w:t>
            </w:r>
          </w:p>
        </w:tc>
        <w:tc>
          <w:tcPr>
            <w:tcW w:w="1337" w:type="dxa"/>
            <w:shd w:val="clear" w:color="auto" w:fill="FFFF00"/>
          </w:tcPr>
          <w:p w:rsidR="00A83470" w:rsidRPr="005E6388" w:rsidRDefault="009561B5" w:rsidP="000F0697">
            <w:pPr>
              <w:rPr>
                <w:b/>
                <w:color w:val="0070C0"/>
                <w:sz w:val="24"/>
              </w:rPr>
            </w:pPr>
            <w:r w:rsidRPr="009561B5">
              <w:rPr>
                <w:b/>
                <w:color w:val="000000" w:themeColor="text1"/>
              </w:rPr>
              <w:t>~</w:t>
            </w:r>
            <w:r w:rsidR="00454399" w:rsidRPr="009561B5">
              <w:rPr>
                <w:b/>
                <w:color w:val="000000" w:themeColor="text1"/>
              </w:rPr>
              <w:t>A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b/>
                <w:color w:val="000000" w:themeColor="text1"/>
              </w:rPr>
              <w:t>~</w:t>
            </w:r>
            <w:r w:rsidR="00454399" w:rsidRPr="009561B5">
              <w:rPr>
                <w:b/>
                <w:color w:val="000000" w:themeColor="text1"/>
              </w:rPr>
              <w:t>B</w:t>
            </w:r>
            <w:r w:rsidR="00193A1F">
              <w:rPr>
                <w:b/>
                <w:color w:val="000000" w:themeColor="text1"/>
              </w:rPr>
              <w:t>*</w:t>
            </w:r>
            <w:r w:rsidR="00454399" w:rsidRPr="009561B5">
              <w:rPr>
                <w:b/>
                <w:color w:val="000000" w:themeColor="text1"/>
              </w:rPr>
              <w:t>C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b/>
                <w:color w:val="000000" w:themeColor="text1"/>
              </w:rPr>
              <w:t>~</w:t>
            </w:r>
            <w:r w:rsidR="00454399" w:rsidRPr="009561B5">
              <w:rPr>
                <w:b/>
                <w:color w:val="000000" w:themeColor="text1"/>
              </w:rPr>
              <w:t>D</w:t>
            </w:r>
          </w:p>
        </w:tc>
      </w:tr>
      <w:tr w:rsidR="00A83470" w:rsidTr="00021B0A">
        <w:tc>
          <w:tcPr>
            <w:tcW w:w="704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  <w:r w:rsidR="00D86E9A">
              <w:rPr>
                <w:color w:val="00B050"/>
              </w:rPr>
              <w:t>x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8" w:type="dxa"/>
          </w:tcPr>
          <w:p w:rsidR="00A83470" w:rsidRDefault="00A83470" w:rsidP="000F0697">
            <w:r w:rsidRPr="00B806F3">
              <w:rPr>
                <w:color w:val="FF0000"/>
              </w:rPr>
              <w:t>1</w:t>
            </w:r>
          </w:p>
        </w:tc>
        <w:tc>
          <w:tcPr>
            <w:tcW w:w="1134" w:type="dxa"/>
            <w:shd w:val="clear" w:color="auto" w:fill="835D00" w:themeFill="accent3" w:themeFillShade="80"/>
          </w:tcPr>
          <w:p w:rsidR="00A83470" w:rsidRPr="009561B5" w:rsidRDefault="00A83470" w:rsidP="000F0697">
            <w:pPr>
              <w:rPr>
                <w:b/>
                <w:color w:val="auto"/>
              </w:rPr>
            </w:pPr>
            <w:r w:rsidRPr="009561B5">
              <w:rPr>
                <w:b/>
                <w:color w:val="auto"/>
                <w:sz w:val="24"/>
              </w:rPr>
              <w:t>1</w:t>
            </w:r>
          </w:p>
        </w:tc>
        <w:tc>
          <w:tcPr>
            <w:tcW w:w="1357" w:type="dxa"/>
          </w:tcPr>
          <w:p w:rsidR="00A83470" w:rsidRDefault="00A83470" w:rsidP="000F0697">
            <w:r>
              <w:t>0</w:t>
            </w:r>
          </w:p>
        </w:tc>
        <w:tc>
          <w:tcPr>
            <w:tcW w:w="1337" w:type="dxa"/>
            <w:shd w:val="clear" w:color="auto" w:fill="835D00" w:themeFill="accent3" w:themeFillShade="80"/>
          </w:tcPr>
          <w:p w:rsidR="00A83470" w:rsidRPr="009561B5" w:rsidRDefault="002F737A" w:rsidP="000F0697">
            <w:pPr>
              <w:rPr>
                <w:color w:val="auto"/>
              </w:rPr>
            </w:pPr>
            <w:r w:rsidRPr="009561B5">
              <w:rPr>
                <w:color w:val="auto"/>
              </w:rPr>
              <w:t>~A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color w:val="auto"/>
              </w:rPr>
              <w:t>~B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color w:val="auto"/>
              </w:rPr>
              <w:t>C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color w:val="auto"/>
              </w:rPr>
              <w:t>D</w:t>
            </w:r>
          </w:p>
        </w:tc>
      </w:tr>
      <w:tr w:rsidR="00A83470" w:rsidTr="00021B0A">
        <w:tc>
          <w:tcPr>
            <w:tcW w:w="704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8" w:type="dxa"/>
          </w:tcPr>
          <w:p w:rsidR="00A83470" w:rsidRDefault="00A83470" w:rsidP="000F0697">
            <w:r w:rsidRPr="00B806F3">
              <w:rPr>
                <w:color w:val="00B050"/>
              </w:rPr>
              <w:t>0</w:t>
            </w:r>
          </w:p>
        </w:tc>
        <w:tc>
          <w:tcPr>
            <w:tcW w:w="1134" w:type="dxa"/>
            <w:shd w:val="clear" w:color="auto" w:fill="835D00" w:themeFill="accent3" w:themeFillShade="80"/>
          </w:tcPr>
          <w:p w:rsidR="00A83470" w:rsidRPr="009561B5" w:rsidRDefault="00A83470" w:rsidP="000F0697">
            <w:pPr>
              <w:rPr>
                <w:b/>
                <w:color w:val="auto"/>
              </w:rPr>
            </w:pPr>
            <w:r w:rsidRPr="009561B5">
              <w:rPr>
                <w:b/>
                <w:color w:val="auto"/>
                <w:sz w:val="24"/>
              </w:rPr>
              <w:t>1</w:t>
            </w:r>
          </w:p>
        </w:tc>
        <w:tc>
          <w:tcPr>
            <w:tcW w:w="1357" w:type="dxa"/>
          </w:tcPr>
          <w:p w:rsidR="00A83470" w:rsidRDefault="00A83470" w:rsidP="000F0697">
            <w:r>
              <w:t>0</w:t>
            </w:r>
          </w:p>
        </w:tc>
        <w:tc>
          <w:tcPr>
            <w:tcW w:w="1337" w:type="dxa"/>
            <w:shd w:val="clear" w:color="auto" w:fill="835D00" w:themeFill="accent3" w:themeFillShade="80"/>
          </w:tcPr>
          <w:p w:rsidR="00A83470" w:rsidRPr="009561B5" w:rsidRDefault="005E6388" w:rsidP="000F0697">
            <w:pPr>
              <w:rPr>
                <w:color w:val="auto"/>
              </w:rPr>
            </w:pPr>
            <w:r w:rsidRPr="009561B5">
              <w:rPr>
                <w:color w:val="auto"/>
              </w:rPr>
              <w:t>~</w:t>
            </w:r>
            <w:r w:rsidR="002F737A" w:rsidRPr="009561B5">
              <w:rPr>
                <w:color w:val="auto"/>
              </w:rPr>
              <w:t>A</w:t>
            </w:r>
            <w:r w:rsidR="00193A1F">
              <w:rPr>
                <w:b/>
                <w:color w:val="000000" w:themeColor="text1"/>
              </w:rPr>
              <w:t>*</w:t>
            </w:r>
            <w:r w:rsidR="002F737A" w:rsidRPr="009561B5">
              <w:rPr>
                <w:color w:val="auto"/>
              </w:rPr>
              <w:t>B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color w:val="auto"/>
              </w:rPr>
              <w:t>~</w:t>
            </w:r>
            <w:r w:rsidR="002F737A" w:rsidRPr="009561B5">
              <w:rPr>
                <w:color w:val="auto"/>
              </w:rPr>
              <w:t>C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color w:val="auto"/>
              </w:rPr>
              <w:t>~</w:t>
            </w:r>
            <w:r w:rsidR="002F737A" w:rsidRPr="009561B5">
              <w:rPr>
                <w:color w:val="auto"/>
              </w:rPr>
              <w:t>D</w:t>
            </w:r>
          </w:p>
        </w:tc>
      </w:tr>
      <w:tr w:rsidR="00A83470" w:rsidTr="00021B0A">
        <w:tc>
          <w:tcPr>
            <w:tcW w:w="704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8" w:type="dxa"/>
          </w:tcPr>
          <w:p w:rsidR="00A83470" w:rsidRDefault="00A83470" w:rsidP="000F0697">
            <w:r w:rsidRPr="00B806F3">
              <w:rPr>
                <w:color w:val="FF0000"/>
              </w:rPr>
              <w:t>1</w:t>
            </w:r>
          </w:p>
        </w:tc>
        <w:tc>
          <w:tcPr>
            <w:tcW w:w="1134" w:type="dxa"/>
            <w:shd w:val="clear" w:color="auto" w:fill="835D00" w:themeFill="accent3" w:themeFillShade="80"/>
          </w:tcPr>
          <w:p w:rsidR="00A83470" w:rsidRPr="009561B5" w:rsidRDefault="00A83470" w:rsidP="000F0697">
            <w:pPr>
              <w:rPr>
                <w:b/>
                <w:color w:val="auto"/>
              </w:rPr>
            </w:pPr>
            <w:r w:rsidRPr="009561B5">
              <w:rPr>
                <w:b/>
                <w:color w:val="auto"/>
                <w:sz w:val="24"/>
              </w:rPr>
              <w:t>1</w:t>
            </w:r>
          </w:p>
        </w:tc>
        <w:tc>
          <w:tcPr>
            <w:tcW w:w="1357" w:type="dxa"/>
          </w:tcPr>
          <w:p w:rsidR="00A83470" w:rsidRDefault="00A83470" w:rsidP="000F0697">
            <w:r>
              <w:t>0</w:t>
            </w:r>
          </w:p>
        </w:tc>
        <w:tc>
          <w:tcPr>
            <w:tcW w:w="1337" w:type="dxa"/>
            <w:shd w:val="clear" w:color="auto" w:fill="835D00" w:themeFill="accent3" w:themeFillShade="80"/>
          </w:tcPr>
          <w:p w:rsidR="00A83470" w:rsidRPr="009561B5" w:rsidRDefault="005E6388" w:rsidP="000F0697">
            <w:pPr>
              <w:rPr>
                <w:color w:val="auto"/>
              </w:rPr>
            </w:pPr>
            <w:r w:rsidRPr="009561B5">
              <w:rPr>
                <w:color w:val="auto"/>
              </w:rPr>
              <w:t>~</w:t>
            </w:r>
            <w:r w:rsidR="002F737A" w:rsidRPr="009561B5">
              <w:rPr>
                <w:color w:val="auto"/>
              </w:rPr>
              <w:t>A</w:t>
            </w:r>
            <w:r w:rsidR="00193A1F">
              <w:rPr>
                <w:b/>
                <w:color w:val="000000" w:themeColor="text1"/>
              </w:rPr>
              <w:t>*</w:t>
            </w:r>
            <w:r w:rsidR="002F737A" w:rsidRPr="009561B5">
              <w:rPr>
                <w:color w:val="auto"/>
              </w:rPr>
              <w:t>B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color w:val="auto"/>
              </w:rPr>
              <w:t>~</w:t>
            </w:r>
            <w:r w:rsidR="002F737A" w:rsidRPr="009561B5">
              <w:rPr>
                <w:color w:val="auto"/>
              </w:rPr>
              <w:t>C</w:t>
            </w:r>
            <w:r w:rsidR="00193A1F">
              <w:rPr>
                <w:b/>
                <w:color w:val="000000" w:themeColor="text1"/>
              </w:rPr>
              <w:t>*</w:t>
            </w:r>
            <w:r w:rsidR="002F737A" w:rsidRPr="009561B5">
              <w:rPr>
                <w:color w:val="auto"/>
              </w:rPr>
              <w:t>D</w:t>
            </w:r>
          </w:p>
        </w:tc>
      </w:tr>
      <w:tr w:rsidR="00A83470" w:rsidTr="00021B0A">
        <w:tc>
          <w:tcPr>
            <w:tcW w:w="704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  <w:r w:rsidR="00D86E9A">
              <w:rPr>
                <w:color w:val="00B050"/>
              </w:rPr>
              <w:t>x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8" w:type="dxa"/>
          </w:tcPr>
          <w:p w:rsidR="00A83470" w:rsidRDefault="00A83470" w:rsidP="000F0697">
            <w:r w:rsidRPr="00B806F3">
              <w:rPr>
                <w:color w:val="00B050"/>
              </w:rPr>
              <w:t>0</w:t>
            </w:r>
          </w:p>
        </w:tc>
        <w:tc>
          <w:tcPr>
            <w:tcW w:w="1134" w:type="dxa"/>
            <w:shd w:val="clear" w:color="auto" w:fill="835D00" w:themeFill="accent3" w:themeFillShade="80"/>
          </w:tcPr>
          <w:p w:rsidR="00A83470" w:rsidRPr="009561B5" w:rsidRDefault="00A83470" w:rsidP="000F0697">
            <w:pPr>
              <w:rPr>
                <w:b/>
                <w:color w:val="auto"/>
              </w:rPr>
            </w:pPr>
            <w:r w:rsidRPr="009561B5">
              <w:rPr>
                <w:b/>
                <w:color w:val="auto"/>
                <w:sz w:val="24"/>
              </w:rPr>
              <w:t>1</w:t>
            </w:r>
          </w:p>
        </w:tc>
        <w:tc>
          <w:tcPr>
            <w:tcW w:w="1357" w:type="dxa"/>
          </w:tcPr>
          <w:p w:rsidR="00A83470" w:rsidRDefault="00A83470" w:rsidP="000F0697">
            <w:r>
              <w:t>0</w:t>
            </w:r>
          </w:p>
        </w:tc>
        <w:tc>
          <w:tcPr>
            <w:tcW w:w="1337" w:type="dxa"/>
            <w:shd w:val="clear" w:color="auto" w:fill="835D00" w:themeFill="accent3" w:themeFillShade="80"/>
          </w:tcPr>
          <w:p w:rsidR="00A83470" w:rsidRPr="009561B5" w:rsidRDefault="005E6388" w:rsidP="000F0697">
            <w:pPr>
              <w:rPr>
                <w:color w:val="auto"/>
              </w:rPr>
            </w:pPr>
            <w:r w:rsidRPr="009561B5">
              <w:rPr>
                <w:color w:val="auto"/>
              </w:rPr>
              <w:t>~</w:t>
            </w:r>
            <w:r w:rsidR="002F737A" w:rsidRPr="009561B5">
              <w:rPr>
                <w:color w:val="auto"/>
              </w:rPr>
              <w:t>A</w:t>
            </w:r>
            <w:r w:rsidR="00193A1F">
              <w:rPr>
                <w:b/>
                <w:color w:val="000000" w:themeColor="text1"/>
              </w:rPr>
              <w:t>*</w:t>
            </w:r>
            <w:r w:rsidR="002F737A" w:rsidRPr="009561B5">
              <w:rPr>
                <w:color w:val="auto"/>
              </w:rPr>
              <w:t>B</w:t>
            </w:r>
            <w:r w:rsidR="00193A1F">
              <w:rPr>
                <w:b/>
                <w:color w:val="000000" w:themeColor="text1"/>
              </w:rPr>
              <w:t>*</w:t>
            </w:r>
            <w:r w:rsidR="002F737A" w:rsidRPr="009561B5">
              <w:rPr>
                <w:color w:val="auto"/>
              </w:rPr>
              <w:t>C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color w:val="auto"/>
              </w:rPr>
              <w:t>~</w:t>
            </w:r>
            <w:r w:rsidR="002F737A" w:rsidRPr="009561B5">
              <w:rPr>
                <w:color w:val="auto"/>
              </w:rPr>
              <w:t>D</w:t>
            </w:r>
          </w:p>
        </w:tc>
      </w:tr>
      <w:tr w:rsidR="00A83470" w:rsidTr="00021B0A">
        <w:tc>
          <w:tcPr>
            <w:tcW w:w="704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  <w:r w:rsidR="00D86E9A">
              <w:rPr>
                <w:color w:val="00B050"/>
              </w:rPr>
              <w:t>x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8" w:type="dxa"/>
          </w:tcPr>
          <w:p w:rsidR="00A83470" w:rsidRDefault="00A83470" w:rsidP="000F0697">
            <w:r w:rsidRPr="00B806F3">
              <w:rPr>
                <w:color w:val="FF0000"/>
              </w:rPr>
              <w:t>1</w:t>
            </w:r>
          </w:p>
        </w:tc>
        <w:tc>
          <w:tcPr>
            <w:tcW w:w="1134" w:type="dxa"/>
            <w:shd w:val="clear" w:color="auto" w:fill="835D00" w:themeFill="accent3" w:themeFillShade="80"/>
          </w:tcPr>
          <w:p w:rsidR="00A83470" w:rsidRPr="009561B5" w:rsidRDefault="00A83470" w:rsidP="000F0697">
            <w:pPr>
              <w:rPr>
                <w:b/>
                <w:color w:val="auto"/>
              </w:rPr>
            </w:pPr>
            <w:r w:rsidRPr="009561B5">
              <w:rPr>
                <w:b/>
                <w:color w:val="auto"/>
                <w:sz w:val="24"/>
              </w:rPr>
              <w:t>1</w:t>
            </w:r>
          </w:p>
        </w:tc>
        <w:tc>
          <w:tcPr>
            <w:tcW w:w="1357" w:type="dxa"/>
          </w:tcPr>
          <w:p w:rsidR="00A83470" w:rsidRDefault="00A83470" w:rsidP="000F0697">
            <w:r>
              <w:t>0</w:t>
            </w:r>
          </w:p>
        </w:tc>
        <w:tc>
          <w:tcPr>
            <w:tcW w:w="1337" w:type="dxa"/>
            <w:shd w:val="clear" w:color="auto" w:fill="835D00" w:themeFill="accent3" w:themeFillShade="80"/>
          </w:tcPr>
          <w:p w:rsidR="00A83470" w:rsidRPr="009561B5" w:rsidRDefault="005E6388" w:rsidP="000F0697">
            <w:pPr>
              <w:rPr>
                <w:color w:val="auto"/>
              </w:rPr>
            </w:pPr>
            <w:r w:rsidRPr="009561B5">
              <w:rPr>
                <w:color w:val="auto"/>
              </w:rPr>
              <w:t>~</w:t>
            </w:r>
            <w:r w:rsidR="002F737A" w:rsidRPr="009561B5">
              <w:rPr>
                <w:color w:val="auto"/>
              </w:rPr>
              <w:t>A</w:t>
            </w:r>
            <w:r w:rsidR="00193A1F">
              <w:rPr>
                <w:b/>
                <w:color w:val="000000" w:themeColor="text1"/>
              </w:rPr>
              <w:t>*</w:t>
            </w:r>
            <w:r w:rsidR="002F737A" w:rsidRPr="009561B5">
              <w:rPr>
                <w:color w:val="auto"/>
              </w:rPr>
              <w:t>B</w:t>
            </w:r>
            <w:r w:rsidR="00193A1F">
              <w:rPr>
                <w:b/>
                <w:color w:val="000000" w:themeColor="text1"/>
              </w:rPr>
              <w:t>*</w:t>
            </w:r>
            <w:r w:rsidR="002F737A" w:rsidRPr="009561B5">
              <w:rPr>
                <w:color w:val="auto"/>
              </w:rPr>
              <w:t>C</w:t>
            </w:r>
            <w:r w:rsidR="00193A1F">
              <w:rPr>
                <w:b/>
                <w:color w:val="000000" w:themeColor="text1"/>
              </w:rPr>
              <w:t>*</w:t>
            </w:r>
            <w:r w:rsidR="002F737A" w:rsidRPr="009561B5">
              <w:rPr>
                <w:color w:val="auto"/>
              </w:rPr>
              <w:t>D</w:t>
            </w:r>
          </w:p>
        </w:tc>
      </w:tr>
      <w:tr w:rsidR="00A83470" w:rsidTr="009561B5">
        <w:tc>
          <w:tcPr>
            <w:tcW w:w="704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8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1134" w:type="dxa"/>
          </w:tcPr>
          <w:p w:rsidR="00A83470" w:rsidRDefault="00A83470" w:rsidP="000F0697">
            <w:r>
              <w:t>0</w:t>
            </w:r>
          </w:p>
        </w:tc>
        <w:tc>
          <w:tcPr>
            <w:tcW w:w="1357" w:type="dxa"/>
            <w:shd w:val="clear" w:color="auto" w:fill="FFFF00"/>
          </w:tcPr>
          <w:p w:rsidR="00A83470" w:rsidRPr="00A83470" w:rsidRDefault="00A83470" w:rsidP="000F0697">
            <w:pPr>
              <w:rPr>
                <w:b/>
                <w:sz w:val="24"/>
              </w:rPr>
            </w:pPr>
            <w:r w:rsidRPr="00A83470">
              <w:rPr>
                <w:b/>
                <w:sz w:val="24"/>
              </w:rPr>
              <w:t>1</w:t>
            </w:r>
          </w:p>
        </w:tc>
        <w:tc>
          <w:tcPr>
            <w:tcW w:w="1337" w:type="dxa"/>
            <w:shd w:val="clear" w:color="auto" w:fill="FFFF00"/>
          </w:tcPr>
          <w:p w:rsidR="00A83470" w:rsidRPr="005E6388" w:rsidRDefault="00454399" w:rsidP="000F0697">
            <w:pPr>
              <w:rPr>
                <w:b/>
                <w:color w:val="0070C0"/>
                <w:sz w:val="24"/>
              </w:rPr>
            </w:pPr>
            <w:r w:rsidRPr="009561B5">
              <w:rPr>
                <w:b/>
                <w:color w:val="000000" w:themeColor="text1"/>
              </w:rPr>
              <w:t>A</w:t>
            </w:r>
            <w:r w:rsidR="00193A1F">
              <w:rPr>
                <w:b/>
                <w:color w:val="000000" w:themeColor="text1"/>
              </w:rPr>
              <w:t>*</w:t>
            </w:r>
            <w:r w:rsidR="009561B5" w:rsidRPr="009561B5">
              <w:rPr>
                <w:b/>
                <w:color w:val="000000" w:themeColor="text1"/>
              </w:rPr>
              <w:t>~</w:t>
            </w:r>
            <w:r w:rsidRPr="009561B5">
              <w:rPr>
                <w:b/>
                <w:color w:val="000000" w:themeColor="text1"/>
              </w:rPr>
              <w:t>B</w:t>
            </w:r>
            <w:r w:rsidR="00193A1F">
              <w:rPr>
                <w:b/>
                <w:color w:val="000000" w:themeColor="text1"/>
              </w:rPr>
              <w:t>*</w:t>
            </w:r>
            <w:r w:rsidR="009561B5" w:rsidRPr="009561B5">
              <w:rPr>
                <w:b/>
                <w:color w:val="000000" w:themeColor="text1"/>
              </w:rPr>
              <w:t>~</w:t>
            </w:r>
            <w:r w:rsidRPr="009561B5">
              <w:rPr>
                <w:b/>
                <w:color w:val="000000" w:themeColor="text1"/>
              </w:rPr>
              <w:t>C</w:t>
            </w:r>
            <w:r w:rsidR="00193A1F">
              <w:rPr>
                <w:b/>
                <w:color w:val="000000" w:themeColor="text1"/>
              </w:rPr>
              <w:t>*</w:t>
            </w:r>
            <w:r w:rsidR="009561B5" w:rsidRPr="009561B5">
              <w:rPr>
                <w:b/>
                <w:color w:val="000000" w:themeColor="text1"/>
              </w:rPr>
              <w:t>~</w:t>
            </w:r>
            <w:r w:rsidRPr="009561B5">
              <w:rPr>
                <w:b/>
                <w:color w:val="000000" w:themeColor="text1"/>
              </w:rPr>
              <w:t>D</w:t>
            </w:r>
          </w:p>
        </w:tc>
      </w:tr>
      <w:tr w:rsidR="00A83470" w:rsidTr="00021B0A">
        <w:tc>
          <w:tcPr>
            <w:tcW w:w="704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8" w:type="dxa"/>
          </w:tcPr>
          <w:p w:rsidR="00A83470" w:rsidRDefault="00A83470" w:rsidP="000F0697">
            <w:r w:rsidRPr="00B806F3">
              <w:rPr>
                <w:color w:val="FF0000"/>
              </w:rPr>
              <w:t>1</w:t>
            </w:r>
          </w:p>
        </w:tc>
        <w:tc>
          <w:tcPr>
            <w:tcW w:w="1134" w:type="dxa"/>
            <w:shd w:val="clear" w:color="auto" w:fill="835D00" w:themeFill="accent3" w:themeFillShade="80"/>
          </w:tcPr>
          <w:p w:rsidR="00A83470" w:rsidRPr="009561B5" w:rsidRDefault="00A83470" w:rsidP="000F0697">
            <w:pPr>
              <w:rPr>
                <w:b/>
                <w:color w:val="auto"/>
              </w:rPr>
            </w:pPr>
            <w:r w:rsidRPr="009561B5">
              <w:rPr>
                <w:b/>
                <w:color w:val="auto"/>
                <w:sz w:val="24"/>
              </w:rPr>
              <w:t>1</w:t>
            </w:r>
          </w:p>
        </w:tc>
        <w:tc>
          <w:tcPr>
            <w:tcW w:w="1357" w:type="dxa"/>
          </w:tcPr>
          <w:p w:rsidR="00A83470" w:rsidRDefault="00A83470" w:rsidP="000F0697">
            <w:r>
              <w:t>0</w:t>
            </w:r>
          </w:p>
        </w:tc>
        <w:tc>
          <w:tcPr>
            <w:tcW w:w="1337" w:type="dxa"/>
            <w:shd w:val="clear" w:color="auto" w:fill="835D00" w:themeFill="accent3" w:themeFillShade="80"/>
          </w:tcPr>
          <w:p w:rsidR="00A83470" w:rsidRPr="00100B12" w:rsidRDefault="002F737A" w:rsidP="000F0697">
            <w:pPr>
              <w:rPr>
                <w:b/>
                <w:color w:val="auto"/>
              </w:rPr>
            </w:pPr>
            <w:r w:rsidRPr="00100B12">
              <w:rPr>
                <w:b/>
                <w:color w:val="auto"/>
              </w:rPr>
              <w:t>A</w:t>
            </w:r>
            <w:r w:rsidR="00193A1F" w:rsidRPr="00100B12">
              <w:rPr>
                <w:b/>
                <w:color w:val="auto"/>
              </w:rPr>
              <w:t>*</w:t>
            </w:r>
            <w:r w:rsidR="005E6388" w:rsidRPr="00100B12">
              <w:rPr>
                <w:b/>
                <w:color w:val="auto"/>
              </w:rPr>
              <w:t>~</w:t>
            </w:r>
            <w:r w:rsidRPr="00100B12">
              <w:rPr>
                <w:b/>
                <w:color w:val="auto"/>
              </w:rPr>
              <w:t>B</w:t>
            </w:r>
            <w:r w:rsidR="00193A1F" w:rsidRPr="00100B12">
              <w:rPr>
                <w:b/>
                <w:color w:val="auto"/>
              </w:rPr>
              <w:t>*</w:t>
            </w:r>
            <w:r w:rsidR="005E6388" w:rsidRPr="00100B12">
              <w:rPr>
                <w:b/>
                <w:color w:val="auto"/>
              </w:rPr>
              <w:t>~</w:t>
            </w:r>
            <w:r w:rsidRPr="00100B12">
              <w:rPr>
                <w:b/>
                <w:color w:val="auto"/>
              </w:rPr>
              <w:t>C</w:t>
            </w:r>
            <w:r w:rsidR="00193A1F" w:rsidRPr="00100B12">
              <w:rPr>
                <w:b/>
                <w:color w:val="auto"/>
              </w:rPr>
              <w:t>*</w:t>
            </w:r>
            <w:r w:rsidRPr="00100B12">
              <w:rPr>
                <w:b/>
                <w:color w:val="auto"/>
              </w:rPr>
              <w:t>D</w:t>
            </w:r>
          </w:p>
        </w:tc>
      </w:tr>
      <w:tr w:rsidR="00A83470" w:rsidTr="009561B5">
        <w:tc>
          <w:tcPr>
            <w:tcW w:w="704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  <w:r w:rsidR="00D86E9A">
              <w:rPr>
                <w:color w:val="FF0000"/>
              </w:rPr>
              <w:t>x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8" w:type="dxa"/>
          </w:tcPr>
          <w:p w:rsidR="00A83470" w:rsidRDefault="00A83470" w:rsidP="000F0697">
            <w:r w:rsidRPr="00B806F3">
              <w:rPr>
                <w:color w:val="00B050"/>
              </w:rPr>
              <w:t>0</w:t>
            </w:r>
          </w:p>
        </w:tc>
        <w:tc>
          <w:tcPr>
            <w:tcW w:w="1134" w:type="dxa"/>
          </w:tcPr>
          <w:p w:rsidR="00A83470" w:rsidRDefault="00A83470" w:rsidP="000F0697">
            <w:r>
              <w:t>0</w:t>
            </w:r>
          </w:p>
        </w:tc>
        <w:tc>
          <w:tcPr>
            <w:tcW w:w="1357" w:type="dxa"/>
            <w:shd w:val="clear" w:color="auto" w:fill="FFFF00"/>
          </w:tcPr>
          <w:p w:rsidR="00A83470" w:rsidRPr="00A83470" w:rsidRDefault="00A83470" w:rsidP="000F0697">
            <w:pPr>
              <w:rPr>
                <w:b/>
                <w:sz w:val="24"/>
              </w:rPr>
            </w:pPr>
            <w:r w:rsidRPr="00A83470">
              <w:rPr>
                <w:b/>
                <w:sz w:val="24"/>
              </w:rPr>
              <w:t>1</w:t>
            </w:r>
          </w:p>
        </w:tc>
        <w:tc>
          <w:tcPr>
            <w:tcW w:w="1337" w:type="dxa"/>
            <w:shd w:val="clear" w:color="auto" w:fill="FFFF00"/>
          </w:tcPr>
          <w:p w:rsidR="00A83470" w:rsidRPr="009561B5" w:rsidRDefault="00454399" w:rsidP="000F0697">
            <w:pPr>
              <w:rPr>
                <w:b/>
                <w:color w:val="000000" w:themeColor="text1"/>
              </w:rPr>
            </w:pPr>
            <w:r w:rsidRPr="009561B5">
              <w:rPr>
                <w:b/>
                <w:color w:val="000000" w:themeColor="text1"/>
              </w:rPr>
              <w:t>A</w:t>
            </w:r>
            <w:r w:rsidR="00193A1F">
              <w:rPr>
                <w:b/>
                <w:color w:val="000000" w:themeColor="text1"/>
              </w:rPr>
              <w:t>*</w:t>
            </w:r>
            <w:r w:rsidR="009561B5" w:rsidRPr="009561B5">
              <w:rPr>
                <w:b/>
                <w:color w:val="000000" w:themeColor="text1"/>
              </w:rPr>
              <w:t>~</w:t>
            </w:r>
            <w:r w:rsidRPr="009561B5">
              <w:rPr>
                <w:b/>
                <w:color w:val="000000" w:themeColor="text1"/>
              </w:rPr>
              <w:t>B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b/>
                <w:color w:val="000000" w:themeColor="text1"/>
              </w:rPr>
              <w:t>C</w:t>
            </w:r>
            <w:r w:rsidR="00193A1F">
              <w:rPr>
                <w:b/>
                <w:color w:val="000000" w:themeColor="text1"/>
              </w:rPr>
              <w:t>*</w:t>
            </w:r>
            <w:r w:rsidR="009561B5" w:rsidRPr="009561B5">
              <w:rPr>
                <w:b/>
                <w:color w:val="000000" w:themeColor="text1"/>
              </w:rPr>
              <w:t>~</w:t>
            </w:r>
            <w:r w:rsidRPr="009561B5">
              <w:rPr>
                <w:b/>
                <w:color w:val="000000" w:themeColor="text1"/>
              </w:rPr>
              <w:t>D</w:t>
            </w:r>
          </w:p>
        </w:tc>
      </w:tr>
      <w:tr w:rsidR="00A83470" w:rsidTr="009561B5">
        <w:tc>
          <w:tcPr>
            <w:tcW w:w="704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  <w:r w:rsidR="00D86E9A">
              <w:rPr>
                <w:color w:val="FF0000"/>
              </w:rPr>
              <w:t>x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8" w:type="dxa"/>
          </w:tcPr>
          <w:p w:rsidR="00A83470" w:rsidRDefault="00A83470" w:rsidP="000F0697">
            <w:r w:rsidRPr="00B806F3">
              <w:rPr>
                <w:color w:val="FF0000"/>
              </w:rPr>
              <w:t>1</w:t>
            </w:r>
          </w:p>
        </w:tc>
        <w:tc>
          <w:tcPr>
            <w:tcW w:w="1134" w:type="dxa"/>
          </w:tcPr>
          <w:p w:rsidR="00A83470" w:rsidRDefault="00A83470" w:rsidP="000F0697">
            <w:r>
              <w:t>0</w:t>
            </w:r>
          </w:p>
        </w:tc>
        <w:tc>
          <w:tcPr>
            <w:tcW w:w="1357" w:type="dxa"/>
            <w:shd w:val="clear" w:color="auto" w:fill="FFFF00"/>
          </w:tcPr>
          <w:p w:rsidR="00A83470" w:rsidRPr="00A83470" w:rsidRDefault="00A83470" w:rsidP="000F0697">
            <w:pPr>
              <w:rPr>
                <w:b/>
                <w:sz w:val="24"/>
              </w:rPr>
            </w:pPr>
            <w:r w:rsidRPr="00A83470">
              <w:rPr>
                <w:b/>
                <w:sz w:val="24"/>
              </w:rPr>
              <w:t>1</w:t>
            </w:r>
          </w:p>
        </w:tc>
        <w:tc>
          <w:tcPr>
            <w:tcW w:w="1337" w:type="dxa"/>
            <w:shd w:val="clear" w:color="auto" w:fill="FFFF00"/>
          </w:tcPr>
          <w:p w:rsidR="00A83470" w:rsidRPr="009561B5" w:rsidRDefault="00454399" w:rsidP="000F0697">
            <w:pPr>
              <w:rPr>
                <w:b/>
                <w:color w:val="000000" w:themeColor="text1"/>
              </w:rPr>
            </w:pPr>
            <w:r w:rsidRPr="009561B5">
              <w:rPr>
                <w:b/>
                <w:color w:val="000000" w:themeColor="text1"/>
              </w:rPr>
              <w:t>A</w:t>
            </w:r>
            <w:r w:rsidR="00193A1F">
              <w:rPr>
                <w:b/>
                <w:color w:val="000000" w:themeColor="text1"/>
              </w:rPr>
              <w:t>*</w:t>
            </w:r>
            <w:r w:rsidR="009561B5" w:rsidRPr="009561B5">
              <w:rPr>
                <w:b/>
                <w:color w:val="000000" w:themeColor="text1"/>
              </w:rPr>
              <w:t>~</w:t>
            </w:r>
            <w:r w:rsidRPr="009561B5">
              <w:rPr>
                <w:b/>
                <w:color w:val="000000" w:themeColor="text1"/>
              </w:rPr>
              <w:t>B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b/>
                <w:color w:val="000000" w:themeColor="text1"/>
              </w:rPr>
              <w:t>C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b/>
                <w:color w:val="000000" w:themeColor="text1"/>
              </w:rPr>
              <w:t>D</w:t>
            </w:r>
          </w:p>
        </w:tc>
      </w:tr>
      <w:tr w:rsidR="00A83470" w:rsidTr="00021B0A">
        <w:tc>
          <w:tcPr>
            <w:tcW w:w="704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8" w:type="dxa"/>
          </w:tcPr>
          <w:p w:rsidR="00A83470" w:rsidRDefault="00A83470" w:rsidP="000F0697">
            <w:r w:rsidRPr="00B806F3">
              <w:rPr>
                <w:color w:val="00B050"/>
              </w:rPr>
              <w:t>0</w:t>
            </w:r>
          </w:p>
        </w:tc>
        <w:tc>
          <w:tcPr>
            <w:tcW w:w="1134" w:type="dxa"/>
            <w:shd w:val="clear" w:color="auto" w:fill="835D00" w:themeFill="accent3" w:themeFillShade="80"/>
          </w:tcPr>
          <w:p w:rsidR="00A83470" w:rsidRPr="009561B5" w:rsidRDefault="00A83470" w:rsidP="000F0697">
            <w:pPr>
              <w:rPr>
                <w:b/>
                <w:color w:val="auto"/>
              </w:rPr>
            </w:pPr>
            <w:r w:rsidRPr="009561B5">
              <w:rPr>
                <w:b/>
                <w:color w:val="auto"/>
                <w:sz w:val="24"/>
              </w:rPr>
              <w:t>1</w:t>
            </w:r>
          </w:p>
        </w:tc>
        <w:tc>
          <w:tcPr>
            <w:tcW w:w="1357" w:type="dxa"/>
          </w:tcPr>
          <w:p w:rsidR="00A83470" w:rsidRDefault="00A83470" w:rsidP="000F0697">
            <w:r>
              <w:t>0</w:t>
            </w:r>
          </w:p>
        </w:tc>
        <w:tc>
          <w:tcPr>
            <w:tcW w:w="1337" w:type="dxa"/>
            <w:shd w:val="clear" w:color="auto" w:fill="835D00" w:themeFill="accent3" w:themeFillShade="80"/>
          </w:tcPr>
          <w:p w:rsidR="00A83470" w:rsidRPr="009561B5" w:rsidRDefault="002F737A" w:rsidP="000F0697">
            <w:pPr>
              <w:rPr>
                <w:color w:val="auto"/>
              </w:rPr>
            </w:pPr>
            <w:r w:rsidRPr="009561B5">
              <w:rPr>
                <w:color w:val="auto"/>
              </w:rPr>
              <w:t>A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color w:val="auto"/>
              </w:rPr>
              <w:t>B</w:t>
            </w:r>
            <w:r w:rsidR="00193A1F">
              <w:rPr>
                <w:b/>
                <w:color w:val="000000" w:themeColor="text1"/>
              </w:rPr>
              <w:t>*</w:t>
            </w:r>
            <w:r w:rsidR="005E6388" w:rsidRPr="009561B5">
              <w:rPr>
                <w:color w:val="auto"/>
              </w:rPr>
              <w:t>~</w:t>
            </w:r>
            <w:r w:rsidRPr="009561B5">
              <w:rPr>
                <w:color w:val="auto"/>
              </w:rPr>
              <w:t>C</w:t>
            </w:r>
            <w:r w:rsidR="00193A1F">
              <w:rPr>
                <w:b/>
                <w:color w:val="000000" w:themeColor="text1"/>
              </w:rPr>
              <w:t>*</w:t>
            </w:r>
            <w:r w:rsidR="005E6388" w:rsidRPr="009561B5">
              <w:rPr>
                <w:color w:val="auto"/>
              </w:rPr>
              <w:t>~</w:t>
            </w:r>
            <w:r w:rsidRPr="009561B5">
              <w:rPr>
                <w:color w:val="auto"/>
              </w:rPr>
              <w:t>D</w:t>
            </w:r>
          </w:p>
        </w:tc>
      </w:tr>
      <w:tr w:rsidR="00A83470" w:rsidTr="00021B0A">
        <w:tc>
          <w:tcPr>
            <w:tcW w:w="704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00B050"/>
              </w:rPr>
            </w:pPr>
            <w:r w:rsidRPr="00B806F3">
              <w:rPr>
                <w:color w:val="00B050"/>
              </w:rPr>
              <w:t>0</w:t>
            </w:r>
          </w:p>
        </w:tc>
        <w:tc>
          <w:tcPr>
            <w:tcW w:w="708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1134" w:type="dxa"/>
            <w:shd w:val="clear" w:color="auto" w:fill="835D00" w:themeFill="accent3" w:themeFillShade="80"/>
          </w:tcPr>
          <w:p w:rsidR="00A83470" w:rsidRPr="009561B5" w:rsidRDefault="00A83470" w:rsidP="000F0697">
            <w:pPr>
              <w:rPr>
                <w:b/>
                <w:color w:val="auto"/>
              </w:rPr>
            </w:pPr>
            <w:r w:rsidRPr="009561B5">
              <w:rPr>
                <w:b/>
                <w:color w:val="auto"/>
                <w:sz w:val="24"/>
              </w:rPr>
              <w:t>1</w:t>
            </w:r>
          </w:p>
        </w:tc>
        <w:tc>
          <w:tcPr>
            <w:tcW w:w="1357" w:type="dxa"/>
          </w:tcPr>
          <w:p w:rsidR="00A83470" w:rsidRDefault="00A83470" w:rsidP="000F0697">
            <w:r>
              <w:t>0</w:t>
            </w:r>
          </w:p>
        </w:tc>
        <w:tc>
          <w:tcPr>
            <w:tcW w:w="1337" w:type="dxa"/>
            <w:shd w:val="clear" w:color="auto" w:fill="835D00" w:themeFill="accent3" w:themeFillShade="80"/>
          </w:tcPr>
          <w:p w:rsidR="00A83470" w:rsidRPr="009561B5" w:rsidRDefault="002F737A" w:rsidP="000F0697">
            <w:pPr>
              <w:rPr>
                <w:color w:val="auto"/>
              </w:rPr>
            </w:pPr>
            <w:r w:rsidRPr="009561B5">
              <w:rPr>
                <w:color w:val="auto"/>
              </w:rPr>
              <w:t>A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color w:val="auto"/>
              </w:rPr>
              <w:t>B</w:t>
            </w:r>
            <w:r w:rsidR="00193A1F">
              <w:rPr>
                <w:b/>
                <w:color w:val="000000" w:themeColor="text1"/>
              </w:rPr>
              <w:t>*</w:t>
            </w:r>
            <w:r w:rsidR="005E6388" w:rsidRPr="009561B5">
              <w:rPr>
                <w:color w:val="auto"/>
              </w:rPr>
              <w:t>~</w:t>
            </w:r>
            <w:r w:rsidRPr="009561B5">
              <w:rPr>
                <w:color w:val="auto"/>
              </w:rPr>
              <w:t>C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color w:val="auto"/>
              </w:rPr>
              <w:t>D</w:t>
            </w:r>
          </w:p>
        </w:tc>
      </w:tr>
      <w:tr w:rsidR="00A83470" w:rsidTr="009561B5">
        <w:tc>
          <w:tcPr>
            <w:tcW w:w="704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  <w:r w:rsidR="00D86E9A">
              <w:rPr>
                <w:color w:val="FF0000"/>
              </w:rPr>
              <w:t>x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8" w:type="dxa"/>
          </w:tcPr>
          <w:p w:rsidR="00A83470" w:rsidRDefault="00A83470" w:rsidP="000F0697">
            <w:r w:rsidRPr="00B806F3">
              <w:rPr>
                <w:color w:val="00B050"/>
              </w:rPr>
              <w:t>0</w:t>
            </w:r>
          </w:p>
        </w:tc>
        <w:tc>
          <w:tcPr>
            <w:tcW w:w="1134" w:type="dxa"/>
          </w:tcPr>
          <w:p w:rsidR="00A83470" w:rsidRDefault="00A83470" w:rsidP="000F0697">
            <w:r>
              <w:t>0</w:t>
            </w:r>
          </w:p>
        </w:tc>
        <w:tc>
          <w:tcPr>
            <w:tcW w:w="1357" w:type="dxa"/>
            <w:shd w:val="clear" w:color="auto" w:fill="FFFF00"/>
          </w:tcPr>
          <w:p w:rsidR="00A83470" w:rsidRPr="00A83470" w:rsidRDefault="00A83470" w:rsidP="000F0697">
            <w:pPr>
              <w:rPr>
                <w:b/>
                <w:sz w:val="24"/>
              </w:rPr>
            </w:pPr>
            <w:r w:rsidRPr="00A83470">
              <w:rPr>
                <w:b/>
                <w:sz w:val="24"/>
              </w:rPr>
              <w:t>1</w:t>
            </w:r>
          </w:p>
        </w:tc>
        <w:tc>
          <w:tcPr>
            <w:tcW w:w="1337" w:type="dxa"/>
            <w:shd w:val="clear" w:color="auto" w:fill="FFFF00"/>
          </w:tcPr>
          <w:p w:rsidR="00A83470" w:rsidRPr="005E6388" w:rsidRDefault="00454399" w:rsidP="000F0697">
            <w:pPr>
              <w:rPr>
                <w:b/>
                <w:color w:val="0070C0"/>
                <w:sz w:val="24"/>
              </w:rPr>
            </w:pPr>
            <w:r w:rsidRPr="009561B5">
              <w:rPr>
                <w:b/>
                <w:color w:val="000000" w:themeColor="text1"/>
              </w:rPr>
              <w:t>A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b/>
                <w:color w:val="000000" w:themeColor="text1"/>
              </w:rPr>
              <w:t>B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b/>
                <w:color w:val="000000" w:themeColor="text1"/>
              </w:rPr>
              <w:t>C</w:t>
            </w:r>
            <w:r w:rsidR="00193A1F">
              <w:rPr>
                <w:b/>
                <w:color w:val="000000" w:themeColor="text1"/>
              </w:rPr>
              <w:t>*</w:t>
            </w:r>
            <w:r w:rsidR="009561B5" w:rsidRPr="009561B5">
              <w:rPr>
                <w:b/>
                <w:color w:val="000000" w:themeColor="text1"/>
              </w:rPr>
              <w:t>~</w:t>
            </w:r>
            <w:r w:rsidRPr="009561B5">
              <w:rPr>
                <w:b/>
                <w:color w:val="000000" w:themeColor="text1"/>
              </w:rPr>
              <w:t>D</w:t>
            </w:r>
          </w:p>
        </w:tc>
      </w:tr>
      <w:tr w:rsidR="00A83470" w:rsidTr="00021B0A">
        <w:tc>
          <w:tcPr>
            <w:tcW w:w="704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  <w:r w:rsidR="00D86E9A">
              <w:rPr>
                <w:color w:val="FF0000"/>
              </w:rPr>
              <w:t>x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9" w:type="dxa"/>
          </w:tcPr>
          <w:p w:rsidR="00A83470" w:rsidRPr="00B806F3" w:rsidRDefault="00A83470" w:rsidP="000F0697">
            <w:pPr>
              <w:rPr>
                <w:color w:val="FF0000"/>
              </w:rPr>
            </w:pPr>
            <w:r w:rsidRPr="00B806F3">
              <w:rPr>
                <w:color w:val="FF0000"/>
              </w:rPr>
              <w:t>1</w:t>
            </w:r>
          </w:p>
        </w:tc>
        <w:tc>
          <w:tcPr>
            <w:tcW w:w="708" w:type="dxa"/>
          </w:tcPr>
          <w:p w:rsidR="00A83470" w:rsidRDefault="00A83470" w:rsidP="000F0697">
            <w:r w:rsidRPr="00B806F3">
              <w:rPr>
                <w:color w:val="FF0000"/>
              </w:rPr>
              <w:t>1</w:t>
            </w:r>
          </w:p>
        </w:tc>
        <w:tc>
          <w:tcPr>
            <w:tcW w:w="1134" w:type="dxa"/>
            <w:shd w:val="clear" w:color="auto" w:fill="835D00" w:themeFill="accent3" w:themeFillShade="80"/>
          </w:tcPr>
          <w:p w:rsidR="00A83470" w:rsidRPr="009561B5" w:rsidRDefault="00A83470" w:rsidP="000F0697">
            <w:pPr>
              <w:rPr>
                <w:b/>
                <w:color w:val="auto"/>
              </w:rPr>
            </w:pPr>
            <w:r w:rsidRPr="009561B5">
              <w:rPr>
                <w:b/>
                <w:color w:val="auto"/>
                <w:sz w:val="24"/>
              </w:rPr>
              <w:t>1</w:t>
            </w:r>
          </w:p>
        </w:tc>
        <w:tc>
          <w:tcPr>
            <w:tcW w:w="1357" w:type="dxa"/>
          </w:tcPr>
          <w:p w:rsidR="00A83470" w:rsidRDefault="00A83470" w:rsidP="000F0697">
            <w:r>
              <w:t>0</w:t>
            </w:r>
          </w:p>
        </w:tc>
        <w:tc>
          <w:tcPr>
            <w:tcW w:w="1337" w:type="dxa"/>
            <w:shd w:val="clear" w:color="auto" w:fill="835D00" w:themeFill="accent3" w:themeFillShade="80"/>
          </w:tcPr>
          <w:p w:rsidR="00A83470" w:rsidRPr="009561B5" w:rsidRDefault="002F737A" w:rsidP="000F0697">
            <w:pPr>
              <w:rPr>
                <w:color w:val="auto"/>
              </w:rPr>
            </w:pPr>
            <w:r w:rsidRPr="009561B5">
              <w:rPr>
                <w:color w:val="auto"/>
              </w:rPr>
              <w:t>A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color w:val="auto"/>
              </w:rPr>
              <w:t>B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color w:val="auto"/>
              </w:rPr>
              <w:t>C</w:t>
            </w:r>
            <w:r w:rsidR="00193A1F">
              <w:rPr>
                <w:b/>
                <w:color w:val="000000" w:themeColor="text1"/>
              </w:rPr>
              <w:t>*</w:t>
            </w:r>
            <w:r w:rsidRPr="009561B5">
              <w:rPr>
                <w:color w:val="auto"/>
              </w:rPr>
              <w:t>D</w:t>
            </w:r>
          </w:p>
        </w:tc>
      </w:tr>
    </w:tbl>
    <w:p w:rsidR="00A83470" w:rsidRDefault="00A83470" w:rsidP="00A83470">
      <w:pPr>
        <w:rPr>
          <w:b/>
        </w:rPr>
      </w:pPr>
    </w:p>
    <w:p w:rsidR="00A83470" w:rsidRDefault="00A83470" w:rsidP="00A83470">
      <w:pPr>
        <w:rPr>
          <w:b/>
        </w:rPr>
      </w:pPr>
    </w:p>
    <w:p w:rsidR="001308E1" w:rsidRDefault="001308E1"/>
    <w:p w:rsidR="00A83470" w:rsidRDefault="00A83470"/>
    <w:p w:rsidR="00A83470" w:rsidRDefault="00A83470"/>
    <w:p w:rsidR="00A83470" w:rsidRDefault="00A83470"/>
    <w:p w:rsidR="00A83470" w:rsidRDefault="00A83470"/>
    <w:p w:rsidR="00A83470" w:rsidRDefault="00A83470"/>
    <w:p w:rsidR="00A83470" w:rsidRDefault="00A83470"/>
    <w:p w:rsidR="00A83470" w:rsidRDefault="00A83470"/>
    <w:p w:rsidR="00A83470" w:rsidRDefault="00A83470"/>
    <w:p w:rsidR="001D7647" w:rsidRPr="002C5405" w:rsidRDefault="001308E1" w:rsidP="001D7647">
      <w:pPr>
        <w:rPr>
          <w:b/>
          <w:color w:val="auto"/>
        </w:rPr>
      </w:pPr>
      <w:r w:rsidRPr="002C5405">
        <w:rPr>
          <w:b/>
          <w:color w:val="auto"/>
        </w:rPr>
        <w:t xml:space="preserve">Meaning: </w:t>
      </w:r>
    </w:p>
    <w:p w:rsidR="001308E1" w:rsidRDefault="001D7647" w:rsidP="00A83470">
      <w:pPr>
        <w:rPr>
          <w:noProof/>
        </w:rPr>
      </w:pPr>
      <w:r w:rsidRPr="001D7647">
        <w:t xml:space="preserve">~A </w:t>
      </w:r>
      <w:r w:rsidR="001308E1" w:rsidRPr="001D7647">
        <w:t xml:space="preserve">= o and A = 1; </w:t>
      </w:r>
      <w:r w:rsidR="001308E1" w:rsidRPr="001D7647">
        <w:tab/>
      </w:r>
      <w:r w:rsidRPr="001D7647">
        <w:rPr>
          <w:noProof/>
          <w:lang w:val="en-AU" w:eastAsia="zh-CN"/>
        </w:rPr>
        <w:t xml:space="preserve">~B </w:t>
      </w:r>
      <w:r w:rsidR="001308E1" w:rsidRPr="001D7647">
        <w:t>= 0 and B = 1</w:t>
      </w:r>
      <w:r w:rsidRPr="001D7647">
        <w:t>;</w:t>
      </w:r>
      <w:r w:rsidRPr="001D7647">
        <w:tab/>
      </w:r>
      <w:r w:rsidRPr="001D7647">
        <w:rPr>
          <w:noProof/>
        </w:rPr>
        <w:t xml:space="preserve">~C= 0 and C =1; </w:t>
      </w:r>
      <w:r w:rsidR="002C5405">
        <w:rPr>
          <w:noProof/>
        </w:rPr>
        <w:tab/>
        <w:t>~D= 0 and D =1;</w:t>
      </w:r>
      <w:r>
        <w:rPr>
          <w:noProof/>
        </w:rPr>
        <w:t xml:space="preserve"> </w:t>
      </w:r>
    </w:p>
    <w:p w:rsidR="002C5405" w:rsidRDefault="002C5405" w:rsidP="004D513E">
      <w:pPr>
        <w:rPr>
          <w:noProof/>
        </w:rPr>
      </w:pPr>
      <w:r>
        <w:rPr>
          <w:noProof/>
        </w:rPr>
        <w:t>*=  And</w:t>
      </w:r>
      <w:r w:rsidR="004D513E">
        <w:rPr>
          <w:noProof/>
        </w:rPr>
        <w:t>.</w:t>
      </w:r>
      <w:r w:rsidR="00E516FC">
        <w:rPr>
          <w:noProof/>
        </w:rPr>
        <w:t xml:space="preserve"> </w:t>
      </w:r>
    </w:p>
    <w:p w:rsidR="00021B0A" w:rsidRDefault="00021B0A" w:rsidP="004D513E">
      <w:pPr>
        <w:rPr>
          <w:color w:val="835D00" w:themeColor="accent3" w:themeShade="80"/>
        </w:rPr>
      </w:pPr>
      <w:r w:rsidRPr="00021B0A">
        <w:rPr>
          <w:noProof/>
          <w:color w:val="FFFF00"/>
          <w:highlight w:val="lightGray"/>
        </w:rPr>
        <w:t xml:space="preserve">Yellow= </w:t>
      </w:r>
      <w:r w:rsidRPr="00021B0A">
        <w:rPr>
          <w:color w:val="FFFF00"/>
          <w:highlight w:val="lightGray"/>
        </w:rPr>
        <w:t xml:space="preserve">West-East = Highway </w:t>
      </w:r>
      <w:r w:rsidRPr="0094129D">
        <w:rPr>
          <w:color w:val="FFFF00"/>
          <w:highlight w:val="lightGray"/>
        </w:rPr>
        <w:t>= X</w:t>
      </w:r>
      <w:r w:rsidR="0094129D" w:rsidRPr="0094129D">
        <w:rPr>
          <w:color w:val="FFFF00"/>
          <w:highlight w:val="lightGray"/>
        </w:rPr>
        <w:t>;</w:t>
      </w:r>
      <w:r>
        <w:tab/>
      </w:r>
      <w:r>
        <w:tab/>
      </w:r>
      <w:r w:rsidRPr="00021B0A">
        <w:rPr>
          <w:color w:val="835D00" w:themeColor="accent3" w:themeShade="80"/>
        </w:rPr>
        <w:t>Brown = North-South = Street = Y</w:t>
      </w:r>
    </w:p>
    <w:p w:rsidR="004D6D8D" w:rsidRDefault="004D6D8D" w:rsidP="004D6D8D">
      <w:pPr>
        <w:rPr>
          <w:color w:val="auto"/>
        </w:rPr>
      </w:pPr>
    </w:p>
    <w:p w:rsidR="004D6D8D" w:rsidRDefault="004D6D8D" w:rsidP="004D6D8D">
      <w:pPr>
        <w:rPr>
          <w:color w:val="auto"/>
        </w:rPr>
      </w:pPr>
    </w:p>
    <w:p w:rsidR="004D6D8D" w:rsidRDefault="004D6D8D" w:rsidP="004D6D8D">
      <w:pPr>
        <w:rPr>
          <w:color w:val="auto"/>
        </w:rPr>
      </w:pPr>
    </w:p>
    <w:p w:rsidR="004D6D8D" w:rsidRPr="00B9378E" w:rsidRDefault="004D6D8D" w:rsidP="004D6D8D">
      <w:pPr>
        <w:rPr>
          <w:color w:val="auto"/>
        </w:rPr>
      </w:pPr>
    </w:p>
    <w:p w:rsidR="004D6D8D" w:rsidRPr="00B9378E" w:rsidRDefault="004D6D8D" w:rsidP="004D6D8D">
      <w:pPr>
        <w:rPr>
          <w:color w:val="auto"/>
        </w:rPr>
      </w:pPr>
    </w:p>
    <w:p w:rsidR="004D6D8D" w:rsidRDefault="004D6D8D" w:rsidP="004D6D8D">
      <w:pPr>
        <w:rPr>
          <w:color w:val="auto"/>
        </w:rPr>
      </w:pPr>
    </w:p>
    <w:p w:rsidR="004D6D8D" w:rsidRPr="00B9378E" w:rsidRDefault="004D6D8D" w:rsidP="004D6D8D">
      <w:pPr>
        <w:rPr>
          <w:color w:val="auto"/>
        </w:rPr>
      </w:pPr>
    </w:p>
    <w:p w:rsidR="00C706FF" w:rsidRDefault="00C706FF">
      <w:pPr>
        <w:rPr>
          <w:noProof/>
        </w:rPr>
      </w:pPr>
    </w:p>
    <w:p w:rsidR="00691C0D" w:rsidRDefault="00691C0D">
      <w:pPr>
        <w:rPr>
          <w:b/>
          <w:color w:val="auto"/>
        </w:rPr>
      </w:pPr>
    </w:p>
    <w:p w:rsidR="004F50A0" w:rsidRDefault="00A67ADB">
      <w:pPr>
        <w:rPr>
          <w:b/>
          <w:color w:val="auto"/>
        </w:rPr>
      </w:pPr>
      <w:r>
        <w:rPr>
          <w:noProof/>
          <w:lang w:val="en-AU" w:eastAsia="zh-CN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-91020</wp:posOffset>
            </wp:positionH>
            <wp:positionV relativeFrom="paragraph">
              <wp:posOffset>635180</wp:posOffset>
            </wp:positionV>
            <wp:extent cx="3105150" cy="4373245"/>
            <wp:effectExtent l="0" t="0" r="0" b="8255"/>
            <wp:wrapNone/>
            <wp:docPr id="8" name="Picture 8" descr="No automatic alt text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 automatic alt text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" t="953" r="5829" b="2528"/>
                    <a:stretch/>
                  </pic:blipFill>
                  <pic:spPr bwMode="auto">
                    <a:xfrm>
                      <a:off x="0" y="0"/>
                      <a:ext cx="310515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color w:val="auto"/>
        </w:rPr>
        <w:t>After t</w:t>
      </w:r>
      <w:r w:rsidRPr="004F50A0">
        <w:rPr>
          <w:b/>
          <w:color w:val="auto"/>
        </w:rPr>
        <w:t>he Sum</w:t>
      </w:r>
      <w:r>
        <w:rPr>
          <w:b/>
          <w:color w:val="auto"/>
        </w:rPr>
        <w:t>-of-Product form for the</w:t>
      </w:r>
      <w:r w:rsidRPr="004F50A0">
        <w:rPr>
          <w:b/>
          <w:color w:val="auto"/>
        </w:rPr>
        <w:t xml:space="preserve"> circuit without any simplification</w:t>
      </w:r>
      <w:r>
        <w:rPr>
          <w:b/>
          <w:color w:val="auto"/>
        </w:rPr>
        <w:t xml:space="preserve"> then we</w:t>
      </w:r>
      <w:r>
        <w:rPr>
          <w:noProof/>
          <w:lang w:val="en-AU" w:eastAsia="zh-CN"/>
        </w:rPr>
        <w:t xml:space="preserve"> </w:t>
      </w:r>
      <w:r w:rsidR="00F64AF3" w:rsidRPr="0026772D">
        <w:rPr>
          <w:b/>
          <w:color w:val="auto"/>
        </w:rPr>
        <w:t>S</w:t>
      </w:r>
      <w:r>
        <w:rPr>
          <w:b/>
          <w:color w:val="auto"/>
        </w:rPr>
        <w:t>implified</w:t>
      </w:r>
      <w:r w:rsidR="00F64AF3" w:rsidRPr="0026772D">
        <w:rPr>
          <w:b/>
          <w:color w:val="auto"/>
        </w:rPr>
        <w:t xml:space="preserve"> logic expression obtained in </w:t>
      </w:r>
      <w:r w:rsidR="004F50A0">
        <w:rPr>
          <w:b/>
          <w:color w:val="auto"/>
        </w:rPr>
        <w:t>Second table above</w:t>
      </w:r>
      <w:r>
        <w:rPr>
          <w:b/>
          <w:color w:val="auto"/>
        </w:rPr>
        <w:t xml:space="preserve"> by using logical equivalent </w:t>
      </w:r>
    </w:p>
    <w:p w:rsidR="002668B6" w:rsidRDefault="00A67ADB">
      <w:pPr>
        <w:rPr>
          <w:b/>
          <w:color w:val="auto"/>
        </w:rPr>
      </w:pPr>
      <w:r>
        <w:rPr>
          <w:noProof/>
          <w:lang w:val="en-AU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3069159</wp:posOffset>
            </wp:positionH>
            <wp:positionV relativeFrom="paragraph">
              <wp:posOffset>5715</wp:posOffset>
            </wp:positionV>
            <wp:extent cx="2777490" cy="3298190"/>
            <wp:effectExtent l="0" t="0" r="3810" b="0"/>
            <wp:wrapNone/>
            <wp:docPr id="7" name="Picture 7" descr="https://scontent.fcbr1-1.fna.fbcdn.net/v/t1.0-9/23231251_584907391854876_6391233900945005158_n.jpg?oh=400c4b2ec00991a2af57cdea1ee60034&amp;oe=5A687B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.fcbr1-1.fna.fbcdn.net/v/t1.0-9/23231251_584907391854876_6391233900945005158_n.jpg?oh=400c4b2ec00991a2af57cdea1ee60034&amp;oe=5A687BA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9" t="-188" r="14163" b="23413"/>
                    <a:stretch/>
                  </pic:blipFill>
                  <pic:spPr bwMode="auto">
                    <a:xfrm>
                      <a:off x="0" y="0"/>
                      <a:ext cx="277749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668B6" w:rsidRPr="0026772D">
        <w:rPr>
          <w:b/>
          <w:color w:val="auto"/>
        </w:rPr>
        <w:t xml:space="preserve"> </w:t>
      </w:r>
    </w:p>
    <w:p w:rsidR="00C8648A" w:rsidRDefault="00C8648A">
      <w:pPr>
        <w:rPr>
          <w:b/>
          <w:color w:val="auto"/>
        </w:rPr>
      </w:pPr>
    </w:p>
    <w:p w:rsidR="00C8648A" w:rsidRDefault="00C8648A">
      <w:pPr>
        <w:rPr>
          <w:b/>
          <w:color w:val="auto"/>
        </w:rPr>
      </w:pPr>
    </w:p>
    <w:p w:rsidR="00C8648A" w:rsidRDefault="00C8648A">
      <w:pPr>
        <w:rPr>
          <w:b/>
          <w:color w:val="auto"/>
        </w:rPr>
      </w:pPr>
    </w:p>
    <w:p w:rsidR="00C8648A" w:rsidRDefault="00C8648A">
      <w:pPr>
        <w:rPr>
          <w:b/>
          <w:color w:val="auto"/>
        </w:rPr>
      </w:pPr>
    </w:p>
    <w:p w:rsidR="00C8648A" w:rsidRDefault="00C8648A">
      <w:pPr>
        <w:rPr>
          <w:b/>
          <w:color w:val="auto"/>
        </w:rPr>
      </w:pPr>
    </w:p>
    <w:p w:rsidR="00C8648A" w:rsidRDefault="00C8648A">
      <w:pPr>
        <w:rPr>
          <w:b/>
          <w:color w:val="auto"/>
        </w:rPr>
      </w:pPr>
    </w:p>
    <w:p w:rsidR="00C8648A" w:rsidRDefault="00C8648A">
      <w:pPr>
        <w:rPr>
          <w:b/>
          <w:color w:val="auto"/>
        </w:rPr>
      </w:pPr>
    </w:p>
    <w:p w:rsidR="00C8648A" w:rsidRDefault="00C8648A">
      <w:pPr>
        <w:rPr>
          <w:b/>
          <w:color w:val="auto"/>
        </w:rPr>
      </w:pPr>
    </w:p>
    <w:p w:rsidR="00C8648A" w:rsidRDefault="00C8648A">
      <w:pPr>
        <w:rPr>
          <w:b/>
          <w:color w:val="auto"/>
        </w:rPr>
      </w:pPr>
    </w:p>
    <w:p w:rsidR="00C8648A" w:rsidRDefault="00C8648A">
      <w:pPr>
        <w:rPr>
          <w:b/>
          <w:color w:val="auto"/>
        </w:rPr>
      </w:pPr>
    </w:p>
    <w:p w:rsidR="00C8648A" w:rsidRDefault="005D7127">
      <w:pPr>
        <w:rPr>
          <w:b/>
          <w:color w:val="auto"/>
        </w:rPr>
      </w:pPr>
      <w:r w:rsidRPr="005D7127">
        <w:rPr>
          <w:b/>
          <w:noProof/>
          <w:color w:val="auto"/>
          <w:lang w:val="en-AU" w:eastAsia="zh-C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3126489</wp:posOffset>
                </wp:positionH>
                <wp:positionV relativeFrom="paragraph">
                  <wp:posOffset>5535</wp:posOffset>
                </wp:positionV>
                <wp:extent cx="3018790" cy="672465"/>
                <wp:effectExtent l="0" t="0" r="10160" b="1333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8790" cy="67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3683" w:rsidRDefault="00853683">
                            <w:r w:rsidRPr="004F6C8D">
                              <w:rPr>
                                <w:b/>
                                <w:color w:val="auto"/>
                              </w:rPr>
                              <w:t>Simplified</w:t>
                            </w:r>
                            <w:r>
                              <w:t xml:space="preserve"> by Thanh, Ronnie, Lovevish</w:t>
                            </w:r>
                          </w:p>
                          <w:p w:rsidR="00853683" w:rsidRDefault="00853683">
                            <w:r w:rsidRPr="004F6C8D">
                              <w:rPr>
                                <w:b/>
                                <w:color w:val="auto"/>
                              </w:rPr>
                              <w:t>Written</w:t>
                            </w:r>
                            <w:r>
                              <w:t xml:space="preserve"> by Ronnie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46.2pt;margin-top:.45pt;width:237.7pt;height:52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">
                <v:textbox>
                  <w:txbxContent>
                    <w:p w:rsidR="00853683" w:rsidRDefault="00853683">
                      <w:r w:rsidRPr="004F6C8D">
                        <w:rPr>
                          <w:b/>
                          <w:color w:val="auto"/>
                        </w:rPr>
                        <w:t>Simplified</w:t>
                      </w:r>
                      <w:r>
                        <w:t xml:space="preserve"> by Thanh, Ronnie, Lovevish</w:t>
                      </w:r>
                    </w:p>
                    <w:p w:rsidR="00853683" w:rsidRDefault="00853683">
                      <w:r w:rsidRPr="004F6C8D">
                        <w:rPr>
                          <w:b/>
                          <w:color w:val="auto"/>
                        </w:rPr>
                        <w:t>Written</w:t>
                      </w:r>
                      <w:r>
                        <w:t xml:space="preserve"> by Ronnie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8648A" w:rsidRDefault="00C8648A">
      <w:pPr>
        <w:rPr>
          <w:b/>
          <w:color w:val="auto"/>
        </w:rPr>
      </w:pPr>
    </w:p>
    <w:p w:rsidR="00C8648A" w:rsidRDefault="00C8648A">
      <w:pPr>
        <w:rPr>
          <w:b/>
          <w:color w:val="auto"/>
        </w:rPr>
      </w:pPr>
    </w:p>
    <w:p w:rsidR="00C8648A" w:rsidRDefault="00F64AF3">
      <w:pPr>
        <w:rPr>
          <w:b/>
          <w:color w:val="auto"/>
        </w:rPr>
      </w:pPr>
      <w:r w:rsidRPr="0026772D">
        <w:rPr>
          <w:b/>
          <w:color w:val="auto"/>
        </w:rPr>
        <w:t xml:space="preserve">K-map </w:t>
      </w:r>
      <w:r w:rsidR="00D10CE7">
        <w:rPr>
          <w:b/>
          <w:color w:val="auto"/>
        </w:rPr>
        <w:t xml:space="preserve">was used </w:t>
      </w:r>
      <w:r w:rsidRPr="0026772D">
        <w:rPr>
          <w:b/>
          <w:color w:val="auto"/>
        </w:rPr>
        <w:t xml:space="preserve">as an alternative tool to simplify the logic expression achieved in </w:t>
      </w:r>
      <w:r w:rsidR="00C8648A">
        <w:rPr>
          <w:b/>
          <w:color w:val="auto"/>
        </w:rPr>
        <w:t>First table above.</w:t>
      </w:r>
    </w:p>
    <w:p w:rsidR="00390534" w:rsidRPr="00390534" w:rsidRDefault="00390534">
      <w:pPr>
        <w:rPr>
          <w:color w:val="auto"/>
          <w:sz w:val="21"/>
        </w:rPr>
      </w:pPr>
      <w:r w:rsidRPr="00390534">
        <w:rPr>
          <w:color w:val="auto"/>
          <w:sz w:val="21"/>
        </w:rPr>
        <w:t xml:space="preserve">K-map table for </w:t>
      </w:r>
      <w:r w:rsidR="006D4AC5">
        <w:rPr>
          <w:b/>
          <w:color w:val="auto"/>
          <w:sz w:val="21"/>
        </w:rPr>
        <w:t>STREET</w:t>
      </w:r>
      <w:r w:rsidRPr="00692E82">
        <w:rPr>
          <w:b/>
          <w:color w:val="auto"/>
          <w:sz w:val="21"/>
        </w:rPr>
        <w:t xml:space="preserve"> </w:t>
      </w:r>
    </w:p>
    <w:p w:rsidR="00C62468" w:rsidRDefault="00692E82" w:rsidP="00C62468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zh-CN"/>
        </w:rPr>
      </w:pPr>
      <w:r>
        <w:rPr>
          <w:noProof/>
          <w:lang w:val="en-AU" w:eastAsia="zh-CN"/>
        </w:rPr>
        <w:drawing>
          <wp:inline distT="0" distB="0" distL="0" distR="0" wp14:anchorId="0CA93925" wp14:editId="7B3E19E4">
            <wp:extent cx="5076825" cy="1714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77" w:rsidRDefault="00253077" w:rsidP="00C62468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zh-CN"/>
        </w:rPr>
      </w:pPr>
    </w:p>
    <w:p w:rsidR="00253077" w:rsidRDefault="00253077" w:rsidP="00C62468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zh-CN"/>
        </w:rPr>
      </w:pPr>
    </w:p>
    <w:p w:rsidR="00425293" w:rsidRDefault="00425293" w:rsidP="00C62468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Cs w:val="24"/>
          <w:lang w:val="en-AU" w:eastAsia="zh-CN"/>
        </w:rPr>
      </w:pPr>
    </w:p>
    <w:p w:rsidR="00425293" w:rsidRDefault="00425293" w:rsidP="00C62468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Cs w:val="24"/>
          <w:lang w:val="en-AU" w:eastAsia="zh-CN"/>
        </w:rPr>
      </w:pPr>
    </w:p>
    <w:p w:rsidR="00253077" w:rsidRPr="00390534" w:rsidRDefault="00390534" w:rsidP="00C62468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Cs w:val="24"/>
          <w:lang w:val="en-AU" w:eastAsia="zh-CN"/>
        </w:rPr>
      </w:pPr>
      <w:r w:rsidRPr="00390534">
        <w:rPr>
          <w:rFonts w:ascii="Times New Roman" w:eastAsia="Times New Roman" w:hAnsi="Times New Roman" w:cs="Times New Roman"/>
          <w:color w:val="auto"/>
          <w:szCs w:val="24"/>
          <w:lang w:val="en-AU" w:eastAsia="zh-CN"/>
        </w:rPr>
        <w:t xml:space="preserve">K-map table for </w:t>
      </w:r>
      <w:r w:rsidR="006D4AC5">
        <w:rPr>
          <w:rFonts w:ascii="Times New Roman" w:eastAsia="Times New Roman" w:hAnsi="Times New Roman" w:cs="Times New Roman"/>
          <w:b/>
          <w:color w:val="auto"/>
          <w:szCs w:val="24"/>
          <w:lang w:val="en-AU" w:eastAsia="zh-CN"/>
        </w:rPr>
        <w:t>HIGH</w:t>
      </w:r>
      <w:r w:rsidR="00692E82">
        <w:rPr>
          <w:rFonts w:ascii="Times New Roman" w:eastAsia="Times New Roman" w:hAnsi="Times New Roman" w:cs="Times New Roman"/>
          <w:b/>
          <w:color w:val="auto"/>
          <w:szCs w:val="24"/>
          <w:lang w:val="en-AU" w:eastAsia="zh-CN"/>
        </w:rPr>
        <w:t>-</w:t>
      </w:r>
      <w:r w:rsidR="006D4AC5">
        <w:rPr>
          <w:rFonts w:ascii="Times New Roman" w:eastAsia="Times New Roman" w:hAnsi="Times New Roman" w:cs="Times New Roman"/>
          <w:b/>
          <w:color w:val="auto"/>
          <w:szCs w:val="24"/>
          <w:lang w:val="en-AU" w:eastAsia="zh-CN"/>
        </w:rPr>
        <w:t>WAY</w:t>
      </w:r>
      <w:r w:rsidRPr="00692E82">
        <w:rPr>
          <w:rFonts w:ascii="Times New Roman" w:eastAsia="Times New Roman" w:hAnsi="Times New Roman" w:cs="Times New Roman"/>
          <w:b/>
          <w:color w:val="auto"/>
          <w:szCs w:val="24"/>
          <w:lang w:val="en-AU" w:eastAsia="zh-CN"/>
        </w:rPr>
        <w:t xml:space="preserve"> </w:t>
      </w:r>
    </w:p>
    <w:p w:rsidR="00253077" w:rsidRDefault="00692E82" w:rsidP="00C62468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zh-CN"/>
        </w:rPr>
      </w:pPr>
      <w:r>
        <w:rPr>
          <w:noProof/>
          <w:lang w:val="en-AU" w:eastAsia="zh-CN"/>
        </w:rPr>
        <w:drawing>
          <wp:inline distT="0" distB="0" distL="0" distR="0" wp14:anchorId="4A96EA2E" wp14:editId="70AAB3ED">
            <wp:extent cx="3485072" cy="1932481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0833" cy="194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77" w:rsidRDefault="00253077" w:rsidP="00C62468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zh-CN"/>
        </w:rPr>
      </w:pPr>
    </w:p>
    <w:p w:rsidR="003B6B28" w:rsidRDefault="00D65221">
      <w:pPr>
        <w:rPr>
          <w:b/>
          <w:color w:val="auto"/>
        </w:rPr>
      </w:pPr>
      <w:r>
        <w:rPr>
          <w:b/>
          <w:color w:val="auto"/>
        </w:rPr>
        <w:t>How</w:t>
      </w:r>
      <w:r w:rsidR="00F64AF3" w:rsidRPr="0026772D">
        <w:rPr>
          <w:b/>
          <w:color w:val="auto"/>
        </w:rPr>
        <w:t xml:space="preserve"> </w:t>
      </w:r>
      <w:r>
        <w:rPr>
          <w:b/>
          <w:color w:val="auto"/>
        </w:rPr>
        <w:t>the</w:t>
      </w:r>
      <w:r w:rsidR="00F64AF3" w:rsidRPr="0026772D">
        <w:rPr>
          <w:b/>
          <w:color w:val="auto"/>
        </w:rPr>
        <w:t xml:space="preserve"> circuit would operate if the sensor loca</w:t>
      </w:r>
      <w:r w:rsidR="00C2262A">
        <w:rPr>
          <w:b/>
          <w:color w:val="auto"/>
        </w:rPr>
        <w:t>ted at section C is stuck HIGH</w:t>
      </w:r>
      <w:r w:rsidR="00285816">
        <w:rPr>
          <w:b/>
          <w:color w:val="auto"/>
        </w:rPr>
        <w:t xml:space="preserve"> by its own or with others section</w:t>
      </w:r>
      <w:r w:rsidR="00C2262A">
        <w:rPr>
          <w:b/>
          <w:color w:val="auto"/>
        </w:rPr>
        <w:t>.</w:t>
      </w:r>
    </w:p>
    <w:p w:rsidR="005E1B4C" w:rsidRPr="001F7242" w:rsidRDefault="005E1B4C" w:rsidP="005E1B4C">
      <w:pPr>
        <w:pStyle w:val="ListParagraph"/>
        <w:numPr>
          <w:ilvl w:val="0"/>
          <w:numId w:val="19"/>
        </w:numPr>
        <w:rPr>
          <w:color w:val="auto"/>
        </w:rPr>
      </w:pPr>
      <w:r w:rsidRPr="001F7242">
        <w:rPr>
          <w:color w:val="auto"/>
        </w:rPr>
        <w:t xml:space="preserve">At section </w:t>
      </w:r>
      <w:r w:rsidRPr="001F7242">
        <w:rPr>
          <w:color w:val="FFC000"/>
        </w:rPr>
        <w:t>C</w:t>
      </w:r>
      <w:r w:rsidRPr="001F7242">
        <w:rPr>
          <w:color w:val="auto"/>
        </w:rPr>
        <w:t xml:space="preserve"> if the sensor is stuck high then traffic light in </w:t>
      </w:r>
      <w:r w:rsidRPr="001F7242">
        <w:rPr>
          <w:color w:val="EA157A" w:themeColor="accent2"/>
        </w:rPr>
        <w:t>high-way will turn red</w:t>
      </w:r>
      <w:r w:rsidRPr="001F7242">
        <w:rPr>
          <w:color w:val="auto"/>
        </w:rPr>
        <w:t xml:space="preserve"> and the traffic light will turn </w:t>
      </w:r>
      <w:r w:rsidRPr="001F7242">
        <w:rPr>
          <w:color w:val="00B050"/>
        </w:rPr>
        <w:t>green for the street</w:t>
      </w:r>
      <w:r w:rsidRPr="001F7242">
        <w:rPr>
          <w:color w:val="auto"/>
        </w:rPr>
        <w:t xml:space="preserve">. </w:t>
      </w:r>
    </w:p>
    <w:p w:rsidR="005E1B4C" w:rsidRPr="001F7242" w:rsidRDefault="005E1B4C" w:rsidP="005E1B4C">
      <w:pPr>
        <w:pStyle w:val="ListParagraph"/>
        <w:numPr>
          <w:ilvl w:val="0"/>
          <w:numId w:val="19"/>
        </w:numPr>
        <w:rPr>
          <w:color w:val="auto"/>
        </w:rPr>
      </w:pPr>
      <w:r w:rsidRPr="001F7242">
        <w:rPr>
          <w:color w:val="auto"/>
        </w:rPr>
        <w:t xml:space="preserve">At section </w:t>
      </w:r>
      <w:r w:rsidRPr="001F7242">
        <w:rPr>
          <w:color w:val="FFC000"/>
        </w:rPr>
        <w:t>C</w:t>
      </w:r>
      <w:r w:rsidRPr="001F7242">
        <w:rPr>
          <w:color w:val="auto"/>
        </w:rPr>
        <w:t xml:space="preserve"> if the sensor is stuck high and </w:t>
      </w:r>
      <w:r w:rsidRPr="001F7242">
        <w:rPr>
          <w:color w:val="FFC000"/>
        </w:rPr>
        <w:t>D</w:t>
      </w:r>
      <w:r w:rsidR="001A51BC" w:rsidRPr="001F7242">
        <w:rPr>
          <w:color w:val="auto"/>
        </w:rPr>
        <w:t xml:space="preserve"> also,</w:t>
      </w:r>
      <w:r w:rsidRPr="001F7242">
        <w:rPr>
          <w:color w:val="auto"/>
        </w:rPr>
        <w:t xml:space="preserve"> then traffic light in </w:t>
      </w:r>
      <w:r w:rsidRPr="001F7242">
        <w:rPr>
          <w:color w:val="00B050"/>
        </w:rPr>
        <w:t>high-way will turn green</w:t>
      </w:r>
      <w:r w:rsidRPr="001F7242">
        <w:rPr>
          <w:color w:val="auto"/>
        </w:rPr>
        <w:t xml:space="preserve"> and the traffic light will turn </w:t>
      </w:r>
      <w:r w:rsidRPr="001F7242">
        <w:rPr>
          <w:color w:val="EA157A" w:themeColor="accent2"/>
        </w:rPr>
        <w:t>red for the street</w:t>
      </w:r>
      <w:r w:rsidRPr="001F7242">
        <w:rPr>
          <w:color w:val="auto"/>
        </w:rPr>
        <w:t xml:space="preserve">. </w:t>
      </w:r>
    </w:p>
    <w:p w:rsidR="005E1B4C" w:rsidRPr="001F7242" w:rsidRDefault="005E1B4C" w:rsidP="005E1B4C">
      <w:pPr>
        <w:pStyle w:val="ListParagraph"/>
        <w:numPr>
          <w:ilvl w:val="0"/>
          <w:numId w:val="19"/>
        </w:numPr>
        <w:rPr>
          <w:color w:val="auto"/>
        </w:rPr>
      </w:pPr>
      <w:r w:rsidRPr="001F7242">
        <w:rPr>
          <w:color w:val="auto"/>
        </w:rPr>
        <w:t xml:space="preserve">At section </w:t>
      </w:r>
      <w:r w:rsidRPr="001F7242">
        <w:rPr>
          <w:color w:val="FFC000"/>
        </w:rPr>
        <w:t>C</w:t>
      </w:r>
      <w:r w:rsidRPr="001F7242">
        <w:rPr>
          <w:color w:val="auto"/>
        </w:rPr>
        <w:t xml:space="preserve"> if the sensor is stuck high</w:t>
      </w:r>
      <w:r w:rsidR="001A51BC" w:rsidRPr="001F7242">
        <w:rPr>
          <w:color w:val="auto"/>
        </w:rPr>
        <w:t xml:space="preserve"> and </w:t>
      </w:r>
      <w:r w:rsidR="001A51BC" w:rsidRPr="001F7242">
        <w:rPr>
          <w:color w:val="FFC000"/>
        </w:rPr>
        <w:t>B</w:t>
      </w:r>
      <w:r w:rsidR="001A51BC" w:rsidRPr="001F7242">
        <w:rPr>
          <w:color w:val="auto"/>
        </w:rPr>
        <w:t xml:space="preserve"> also</w:t>
      </w:r>
      <w:r w:rsidR="001F7242" w:rsidRPr="001F7242">
        <w:rPr>
          <w:color w:val="auto"/>
        </w:rPr>
        <w:t>,</w:t>
      </w:r>
      <w:r w:rsidRPr="001F7242">
        <w:rPr>
          <w:color w:val="auto"/>
        </w:rPr>
        <w:t xml:space="preserve"> then traffic light in </w:t>
      </w:r>
      <w:r w:rsidRPr="001F7242">
        <w:rPr>
          <w:color w:val="00B050"/>
        </w:rPr>
        <w:t>high-way will turn green</w:t>
      </w:r>
      <w:r w:rsidRPr="001F7242">
        <w:rPr>
          <w:color w:val="auto"/>
        </w:rPr>
        <w:t xml:space="preserve"> and the traffic light will turn </w:t>
      </w:r>
      <w:r w:rsidRPr="001F7242">
        <w:rPr>
          <w:color w:val="EA157A" w:themeColor="accent2"/>
        </w:rPr>
        <w:t>red for the street</w:t>
      </w:r>
      <w:r w:rsidRPr="001F7242">
        <w:rPr>
          <w:color w:val="FFC000"/>
        </w:rPr>
        <w:t>.</w:t>
      </w:r>
    </w:p>
    <w:p w:rsidR="005E1B4C" w:rsidRPr="001F7242" w:rsidRDefault="005E1B4C" w:rsidP="005E1B4C">
      <w:pPr>
        <w:pStyle w:val="ListParagraph"/>
        <w:numPr>
          <w:ilvl w:val="0"/>
          <w:numId w:val="19"/>
        </w:numPr>
        <w:rPr>
          <w:color w:val="auto"/>
        </w:rPr>
      </w:pPr>
      <w:r w:rsidRPr="001F7242">
        <w:rPr>
          <w:color w:val="auto"/>
        </w:rPr>
        <w:t xml:space="preserve">At section </w:t>
      </w:r>
      <w:r w:rsidRPr="001F7242">
        <w:rPr>
          <w:color w:val="FFC000"/>
        </w:rPr>
        <w:t xml:space="preserve">C </w:t>
      </w:r>
      <w:r w:rsidRPr="001F7242">
        <w:rPr>
          <w:color w:val="auto"/>
        </w:rPr>
        <w:t>if the sensor is stuck high</w:t>
      </w:r>
      <w:r w:rsidR="001F7242" w:rsidRPr="001F7242">
        <w:rPr>
          <w:color w:val="auto"/>
        </w:rPr>
        <w:t xml:space="preserve"> and </w:t>
      </w:r>
      <w:r w:rsidR="001F7242" w:rsidRPr="001F7242">
        <w:rPr>
          <w:color w:val="FFC000"/>
        </w:rPr>
        <w:t>B</w:t>
      </w:r>
      <w:r w:rsidR="001F7242" w:rsidRPr="001F7242">
        <w:rPr>
          <w:color w:val="FFC000"/>
        </w:rPr>
        <w:t xml:space="preserve">, D </w:t>
      </w:r>
      <w:r w:rsidR="001F7242" w:rsidRPr="001F7242">
        <w:rPr>
          <w:color w:val="auto"/>
        </w:rPr>
        <w:t>also</w:t>
      </w:r>
      <w:r w:rsidR="001F7242" w:rsidRPr="001F7242">
        <w:rPr>
          <w:color w:val="auto"/>
        </w:rPr>
        <w:t xml:space="preserve">,  </w:t>
      </w:r>
      <w:r w:rsidRPr="001F7242">
        <w:rPr>
          <w:color w:val="auto"/>
        </w:rPr>
        <w:t xml:space="preserve"> then traffic light in </w:t>
      </w:r>
      <w:r w:rsidRPr="001F7242">
        <w:rPr>
          <w:color w:val="00B050"/>
        </w:rPr>
        <w:t>high-way will turn green</w:t>
      </w:r>
      <w:r w:rsidRPr="001F7242">
        <w:rPr>
          <w:color w:val="auto"/>
        </w:rPr>
        <w:t xml:space="preserve"> and the traffic light will turn </w:t>
      </w:r>
      <w:r w:rsidRPr="001F7242">
        <w:rPr>
          <w:color w:val="EA157A" w:themeColor="accent2"/>
        </w:rPr>
        <w:t>red for the street</w:t>
      </w:r>
      <w:r w:rsidRPr="001F7242">
        <w:rPr>
          <w:color w:val="FFC000"/>
        </w:rPr>
        <w:t>.</w:t>
      </w:r>
    </w:p>
    <w:p w:rsidR="005E1B4C" w:rsidRPr="001F7242" w:rsidRDefault="005E1B4C" w:rsidP="005E1B4C">
      <w:pPr>
        <w:pStyle w:val="ListParagraph"/>
        <w:numPr>
          <w:ilvl w:val="0"/>
          <w:numId w:val="19"/>
        </w:numPr>
        <w:rPr>
          <w:color w:val="auto"/>
        </w:rPr>
      </w:pPr>
      <w:r w:rsidRPr="001F7242">
        <w:rPr>
          <w:color w:val="auto"/>
        </w:rPr>
        <w:t xml:space="preserve">At section </w:t>
      </w:r>
      <w:r w:rsidRPr="001F7242">
        <w:rPr>
          <w:color w:val="FFC000"/>
        </w:rPr>
        <w:t xml:space="preserve">C </w:t>
      </w:r>
      <w:r w:rsidRPr="001F7242">
        <w:rPr>
          <w:color w:val="auto"/>
        </w:rPr>
        <w:t>if the sensor is stuck high</w:t>
      </w:r>
      <w:r w:rsidR="001F7242" w:rsidRPr="001F7242">
        <w:rPr>
          <w:color w:val="auto"/>
        </w:rPr>
        <w:t xml:space="preserve"> and </w:t>
      </w:r>
      <w:proofErr w:type="gramStart"/>
      <w:r w:rsidR="001F7242" w:rsidRPr="001F7242">
        <w:rPr>
          <w:color w:val="FFC000"/>
        </w:rPr>
        <w:t>A</w:t>
      </w:r>
      <w:proofErr w:type="gramEnd"/>
      <w:r w:rsidR="001F7242" w:rsidRPr="001F7242">
        <w:rPr>
          <w:color w:val="FFC000"/>
        </w:rPr>
        <w:t xml:space="preserve"> </w:t>
      </w:r>
      <w:r w:rsidR="001F7242" w:rsidRPr="001F7242">
        <w:rPr>
          <w:color w:val="auto"/>
        </w:rPr>
        <w:t>also</w:t>
      </w:r>
      <w:r w:rsidR="001F7242" w:rsidRPr="001F7242">
        <w:rPr>
          <w:color w:val="FFC000"/>
        </w:rPr>
        <w:t>,</w:t>
      </w:r>
      <w:r w:rsidRPr="001F7242">
        <w:rPr>
          <w:color w:val="auto"/>
        </w:rPr>
        <w:t xml:space="preserve"> then</w:t>
      </w:r>
      <w:r w:rsidR="001F7242" w:rsidRPr="001F7242">
        <w:rPr>
          <w:color w:val="auto"/>
        </w:rPr>
        <w:t xml:space="preserve"> traffic light in </w:t>
      </w:r>
      <w:r w:rsidR="001F7242" w:rsidRPr="001F7242">
        <w:rPr>
          <w:color w:val="EA157A" w:themeColor="accent2"/>
        </w:rPr>
        <w:t>high-way will turn</w:t>
      </w:r>
      <w:r w:rsidRPr="001F7242">
        <w:rPr>
          <w:color w:val="EA157A" w:themeColor="accent2"/>
        </w:rPr>
        <w:t xml:space="preserve"> red</w:t>
      </w:r>
      <w:r w:rsidRPr="001F7242">
        <w:rPr>
          <w:color w:val="auto"/>
        </w:rPr>
        <w:t xml:space="preserve"> and the traffic light will turn </w:t>
      </w:r>
      <w:r w:rsidRPr="001F7242">
        <w:rPr>
          <w:color w:val="00B050"/>
        </w:rPr>
        <w:t>green for the street</w:t>
      </w:r>
      <w:r w:rsidRPr="001F7242">
        <w:rPr>
          <w:color w:val="auto"/>
        </w:rPr>
        <w:t xml:space="preserve">. </w:t>
      </w:r>
    </w:p>
    <w:p w:rsidR="005E1B4C" w:rsidRPr="001F7242" w:rsidRDefault="005E1B4C" w:rsidP="005E1B4C">
      <w:pPr>
        <w:pStyle w:val="ListParagraph"/>
        <w:numPr>
          <w:ilvl w:val="0"/>
          <w:numId w:val="19"/>
        </w:numPr>
        <w:rPr>
          <w:color w:val="auto"/>
        </w:rPr>
      </w:pPr>
      <w:r w:rsidRPr="001F7242">
        <w:rPr>
          <w:color w:val="auto"/>
        </w:rPr>
        <w:t xml:space="preserve">At section </w:t>
      </w:r>
      <w:r w:rsidRPr="001F7242">
        <w:rPr>
          <w:color w:val="FFC000"/>
        </w:rPr>
        <w:t xml:space="preserve">C </w:t>
      </w:r>
      <w:r w:rsidRPr="001F7242">
        <w:rPr>
          <w:color w:val="auto"/>
        </w:rPr>
        <w:t>if the sensor is stuck high</w:t>
      </w:r>
      <w:r w:rsidR="001F7242" w:rsidRPr="001F7242">
        <w:rPr>
          <w:color w:val="auto"/>
        </w:rPr>
        <w:t xml:space="preserve"> and</w:t>
      </w:r>
      <w:r w:rsidR="001F7242" w:rsidRPr="001F7242">
        <w:rPr>
          <w:color w:val="FFC000"/>
        </w:rPr>
        <w:t xml:space="preserve"> A</w:t>
      </w:r>
      <w:r w:rsidR="001F7242" w:rsidRPr="001F7242">
        <w:rPr>
          <w:color w:val="FFC000"/>
        </w:rPr>
        <w:t>,</w:t>
      </w:r>
      <w:r w:rsidR="001F7242" w:rsidRPr="001F7242">
        <w:rPr>
          <w:color w:val="FFC000"/>
        </w:rPr>
        <w:t xml:space="preserve"> D</w:t>
      </w:r>
      <w:r w:rsidRPr="001F7242">
        <w:rPr>
          <w:color w:val="auto"/>
        </w:rPr>
        <w:t xml:space="preserve"> </w:t>
      </w:r>
      <w:r w:rsidR="001F7242" w:rsidRPr="001F7242">
        <w:rPr>
          <w:color w:val="auto"/>
        </w:rPr>
        <w:t xml:space="preserve">also, </w:t>
      </w:r>
      <w:r w:rsidRPr="001F7242">
        <w:rPr>
          <w:color w:val="auto"/>
        </w:rPr>
        <w:t xml:space="preserve">then traffic light in </w:t>
      </w:r>
      <w:r w:rsidRPr="001F7242">
        <w:rPr>
          <w:color w:val="EA157A" w:themeColor="accent2"/>
        </w:rPr>
        <w:t>high-way will turn red</w:t>
      </w:r>
      <w:r w:rsidRPr="001F7242">
        <w:rPr>
          <w:color w:val="auto"/>
        </w:rPr>
        <w:t xml:space="preserve"> and the traffic light will </w:t>
      </w:r>
      <w:r w:rsidRPr="001F7242">
        <w:rPr>
          <w:color w:val="00B050"/>
        </w:rPr>
        <w:t>turn green for the street</w:t>
      </w:r>
      <w:r w:rsidRPr="001F7242">
        <w:rPr>
          <w:color w:val="auto"/>
        </w:rPr>
        <w:t xml:space="preserve">. </w:t>
      </w:r>
    </w:p>
    <w:p w:rsidR="005E1B4C" w:rsidRPr="001F7242" w:rsidRDefault="005E1B4C" w:rsidP="005E1B4C">
      <w:pPr>
        <w:pStyle w:val="ListParagraph"/>
        <w:numPr>
          <w:ilvl w:val="0"/>
          <w:numId w:val="19"/>
        </w:numPr>
        <w:rPr>
          <w:color w:val="auto"/>
        </w:rPr>
      </w:pPr>
      <w:r w:rsidRPr="001F7242">
        <w:rPr>
          <w:color w:val="auto"/>
        </w:rPr>
        <w:t xml:space="preserve">At section </w:t>
      </w:r>
      <w:r w:rsidR="001F7242" w:rsidRPr="001F7242">
        <w:rPr>
          <w:color w:val="FFC000"/>
        </w:rPr>
        <w:t>C</w:t>
      </w:r>
      <w:r w:rsidRPr="001F7242">
        <w:rPr>
          <w:color w:val="FFC000"/>
        </w:rPr>
        <w:t xml:space="preserve"> </w:t>
      </w:r>
      <w:r w:rsidRPr="001F7242">
        <w:rPr>
          <w:color w:val="auto"/>
        </w:rPr>
        <w:t>if the sensor is stuck high</w:t>
      </w:r>
      <w:r w:rsidR="00A9057C">
        <w:rPr>
          <w:color w:val="auto"/>
        </w:rPr>
        <w:t xml:space="preserve"> and</w:t>
      </w:r>
      <w:r w:rsidR="001F7242" w:rsidRPr="001F7242">
        <w:rPr>
          <w:color w:val="auto"/>
        </w:rPr>
        <w:t xml:space="preserve"> </w:t>
      </w:r>
      <w:r w:rsidR="001F7242" w:rsidRPr="001F7242">
        <w:rPr>
          <w:color w:val="FFC000"/>
        </w:rPr>
        <w:t>A</w:t>
      </w:r>
      <w:r w:rsidR="001F7242" w:rsidRPr="001F7242">
        <w:rPr>
          <w:color w:val="FFC000"/>
        </w:rPr>
        <w:t xml:space="preserve">, </w:t>
      </w:r>
      <w:r w:rsidR="001F7242" w:rsidRPr="001F7242">
        <w:rPr>
          <w:color w:val="FFC000"/>
        </w:rPr>
        <w:t>B</w:t>
      </w:r>
      <w:r w:rsidRPr="001F7242">
        <w:rPr>
          <w:color w:val="auto"/>
        </w:rPr>
        <w:t xml:space="preserve"> </w:t>
      </w:r>
      <w:r w:rsidR="001F7242" w:rsidRPr="001F7242">
        <w:rPr>
          <w:color w:val="auto"/>
        </w:rPr>
        <w:t xml:space="preserve">also, </w:t>
      </w:r>
      <w:r w:rsidRPr="001F7242">
        <w:rPr>
          <w:color w:val="auto"/>
        </w:rPr>
        <w:t xml:space="preserve">then traffic light in </w:t>
      </w:r>
      <w:r w:rsidRPr="001F7242">
        <w:rPr>
          <w:color w:val="EA157A" w:themeColor="accent2"/>
        </w:rPr>
        <w:t xml:space="preserve">high-way will turn red </w:t>
      </w:r>
      <w:r w:rsidRPr="001F7242">
        <w:rPr>
          <w:color w:val="auto"/>
        </w:rPr>
        <w:t xml:space="preserve">and the traffic light will turn </w:t>
      </w:r>
      <w:r w:rsidRPr="001F7242">
        <w:rPr>
          <w:color w:val="00B050"/>
        </w:rPr>
        <w:t>green for the street</w:t>
      </w:r>
      <w:r w:rsidRPr="001F7242">
        <w:rPr>
          <w:color w:val="FFC000"/>
        </w:rPr>
        <w:t xml:space="preserve">. </w:t>
      </w:r>
    </w:p>
    <w:p w:rsidR="005E1B4C" w:rsidRPr="001F7242" w:rsidRDefault="005E1B4C" w:rsidP="005E1B4C">
      <w:pPr>
        <w:pStyle w:val="ListParagraph"/>
        <w:numPr>
          <w:ilvl w:val="0"/>
          <w:numId w:val="19"/>
        </w:numPr>
        <w:rPr>
          <w:color w:val="auto"/>
        </w:rPr>
      </w:pPr>
      <w:r w:rsidRPr="001F7242">
        <w:rPr>
          <w:color w:val="auto"/>
        </w:rPr>
        <w:t xml:space="preserve">At section </w:t>
      </w:r>
      <w:r w:rsidRPr="001F7242">
        <w:rPr>
          <w:color w:val="FFC000"/>
        </w:rPr>
        <w:t>C</w:t>
      </w:r>
      <w:r w:rsidRPr="001F7242">
        <w:rPr>
          <w:color w:val="auto"/>
        </w:rPr>
        <w:t xml:space="preserve"> if the sensor is stuck high</w:t>
      </w:r>
      <w:r w:rsidR="001F7242" w:rsidRPr="001F7242">
        <w:rPr>
          <w:color w:val="auto"/>
        </w:rPr>
        <w:t xml:space="preserve"> and </w:t>
      </w:r>
      <w:r w:rsidR="001F7242" w:rsidRPr="001F7242">
        <w:rPr>
          <w:color w:val="FFC000"/>
        </w:rPr>
        <w:t>A, B</w:t>
      </w:r>
      <w:r w:rsidR="001F7242" w:rsidRPr="001F7242">
        <w:rPr>
          <w:color w:val="FFC000"/>
        </w:rPr>
        <w:t>,</w:t>
      </w:r>
      <w:r w:rsidR="001F7242" w:rsidRPr="001F7242">
        <w:rPr>
          <w:color w:val="FFC000"/>
        </w:rPr>
        <w:t xml:space="preserve"> D </w:t>
      </w:r>
      <w:r w:rsidR="001F7242" w:rsidRPr="001F7242">
        <w:rPr>
          <w:color w:val="auto"/>
        </w:rPr>
        <w:t>also,</w:t>
      </w:r>
      <w:r w:rsidRPr="001F7242">
        <w:rPr>
          <w:color w:val="auto"/>
        </w:rPr>
        <w:t xml:space="preserve"> then traffic light in </w:t>
      </w:r>
      <w:r w:rsidRPr="001F7242">
        <w:rPr>
          <w:color w:val="00B050"/>
        </w:rPr>
        <w:t xml:space="preserve">high-way will turn green </w:t>
      </w:r>
      <w:r w:rsidRPr="001F7242">
        <w:rPr>
          <w:color w:val="auto"/>
        </w:rPr>
        <w:t xml:space="preserve">and the traffic light will turn </w:t>
      </w:r>
      <w:r w:rsidRPr="001F7242">
        <w:rPr>
          <w:color w:val="EA157A" w:themeColor="accent2"/>
        </w:rPr>
        <w:t>red for the street</w:t>
      </w:r>
      <w:r w:rsidRPr="001F7242">
        <w:rPr>
          <w:color w:val="FFC000"/>
        </w:rPr>
        <w:t>.</w:t>
      </w:r>
    </w:p>
    <w:p w:rsidR="00425293" w:rsidRDefault="00425293">
      <w:pPr>
        <w:rPr>
          <w:b/>
          <w:color w:val="007789" w:themeColor="accent1" w:themeShade="BF"/>
          <w:sz w:val="24"/>
        </w:rPr>
      </w:pPr>
    </w:p>
    <w:p w:rsidR="00425293" w:rsidRDefault="00425293">
      <w:pPr>
        <w:rPr>
          <w:b/>
          <w:color w:val="007789" w:themeColor="accent1" w:themeShade="BF"/>
          <w:sz w:val="24"/>
        </w:rPr>
      </w:pPr>
    </w:p>
    <w:p w:rsidR="00425293" w:rsidRDefault="00425293">
      <w:pPr>
        <w:rPr>
          <w:b/>
          <w:color w:val="007789" w:themeColor="accent1" w:themeShade="BF"/>
          <w:sz w:val="24"/>
        </w:rPr>
      </w:pPr>
    </w:p>
    <w:p w:rsidR="00425293" w:rsidRDefault="00425293">
      <w:pPr>
        <w:rPr>
          <w:b/>
          <w:color w:val="007789" w:themeColor="accent1" w:themeShade="BF"/>
          <w:sz w:val="24"/>
        </w:rPr>
      </w:pPr>
    </w:p>
    <w:p w:rsidR="00425293" w:rsidRDefault="00425293">
      <w:pPr>
        <w:rPr>
          <w:b/>
          <w:color w:val="007789" w:themeColor="accent1" w:themeShade="BF"/>
          <w:sz w:val="24"/>
        </w:rPr>
      </w:pPr>
    </w:p>
    <w:p w:rsidR="00425293" w:rsidRDefault="00425293">
      <w:pPr>
        <w:rPr>
          <w:b/>
          <w:color w:val="007789" w:themeColor="accent1" w:themeShade="BF"/>
          <w:sz w:val="24"/>
        </w:rPr>
      </w:pPr>
    </w:p>
    <w:p w:rsidR="00357DE3" w:rsidRPr="005E1B4C" w:rsidRDefault="002A25CB">
      <w:pPr>
        <w:rPr>
          <w:color w:val="auto"/>
        </w:rPr>
      </w:pPr>
      <w:r w:rsidRPr="002A25CB">
        <w:rPr>
          <w:b/>
          <w:color w:val="007789" w:themeColor="accent1" w:themeShade="BF"/>
          <w:sz w:val="24"/>
        </w:rPr>
        <w:t>Part B: Arduino Implementation</w:t>
      </w:r>
    </w:p>
    <w:p w:rsidR="00296EB2" w:rsidRDefault="00296EB2" w:rsidP="00296EB2">
      <w:pPr>
        <w:rPr>
          <w:color w:val="000000" w:themeColor="text1"/>
          <w:sz w:val="21"/>
          <w:szCs w:val="21"/>
        </w:rPr>
      </w:pPr>
      <w:r>
        <w:rPr>
          <w:color w:val="000000" w:themeColor="text1"/>
          <w:sz w:val="21"/>
          <w:szCs w:val="21"/>
        </w:rPr>
        <w:t xml:space="preserve">After created the truth table to match all of the rules from the traffic light then we will a small model of it and using </w:t>
      </w:r>
      <w:r w:rsidRPr="00A2176E">
        <w:rPr>
          <w:rFonts w:asciiTheme="majorHAnsi" w:hAnsiTheme="majorHAnsi"/>
          <w:noProof/>
          <w:color w:val="000000" w:themeColor="text1"/>
          <w:sz w:val="21"/>
          <w:szCs w:val="21"/>
          <w:lang w:val="en-AU" w:eastAsia="zh-CN"/>
        </w:rPr>
        <w:t>Cables, Swtich, Led lights, breadboad</w:t>
      </w:r>
      <w:r>
        <w:rPr>
          <w:rFonts w:asciiTheme="majorHAnsi" w:hAnsiTheme="majorHAnsi"/>
          <w:noProof/>
          <w:color w:val="000000" w:themeColor="text1"/>
          <w:sz w:val="21"/>
          <w:szCs w:val="21"/>
          <w:lang w:val="en-AU" w:eastAsia="zh-CN"/>
        </w:rPr>
        <w:t xml:space="preserve">, </w:t>
      </w:r>
      <w:r>
        <w:rPr>
          <w:color w:val="000000" w:themeColor="text1"/>
          <w:sz w:val="21"/>
          <w:szCs w:val="21"/>
        </w:rPr>
        <w:t xml:space="preserve">Arduino Uno platform, and specially use C programing language to make it work. The image below is the complete look of the circuit built by the requited materials. </w:t>
      </w:r>
    </w:p>
    <w:p w:rsidR="00296EB2" w:rsidRPr="00A2176E" w:rsidRDefault="00296EB2">
      <w:pPr>
        <w:rPr>
          <w:rFonts w:asciiTheme="majorHAnsi" w:hAnsiTheme="majorHAnsi"/>
          <w:noProof/>
          <w:color w:val="007789" w:themeColor="accent1" w:themeShade="BF"/>
          <w:sz w:val="21"/>
          <w:lang w:val="en-AU" w:eastAsia="zh-CN"/>
        </w:rPr>
      </w:pPr>
      <w:r>
        <w:rPr>
          <w:color w:val="000000" w:themeColor="text1"/>
          <w:sz w:val="21"/>
          <w:szCs w:val="21"/>
        </w:rPr>
        <w:t xml:space="preserve"> </w:t>
      </w:r>
      <w:r>
        <w:rPr>
          <w:noProof/>
          <w:lang w:val="en-AU" w:eastAsia="zh-CN"/>
        </w:rPr>
        <w:drawing>
          <wp:inline distT="0" distB="0" distL="0" distR="0" wp14:anchorId="10E17FB2" wp14:editId="35EC7D39">
            <wp:extent cx="2590800" cy="2724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68" w:rsidRDefault="00C62468">
      <w:pPr>
        <w:rPr>
          <w:b/>
          <w:noProof/>
          <w:color w:val="000000" w:themeColor="text1"/>
          <w:lang w:val="en-AU" w:eastAsia="zh-CN"/>
        </w:rPr>
      </w:pPr>
      <w:r w:rsidRPr="00C62468">
        <w:rPr>
          <w:b/>
          <w:noProof/>
          <w:color w:val="000000" w:themeColor="text1"/>
          <w:lang w:val="en-AU" w:eastAsia="zh-CN"/>
        </w:rPr>
        <w:t xml:space="preserve">Below is the program to make this circuit work </w:t>
      </w:r>
    </w:p>
    <w:p w:rsidR="00755DAF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Arial"/>
          <w:color w:val="000000"/>
          <w:szCs w:val="24"/>
          <w:lang w:val="en-AU" w:eastAsia="zh-CN"/>
        </w:rPr>
      </w:pP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//Author: Thanh Phan u3175008</w:t>
      </w:r>
    </w:p>
    <w:p w:rsidR="00755DAF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Arial"/>
          <w:color w:val="000000"/>
          <w:szCs w:val="24"/>
          <w:lang w:val="en-AU" w:eastAsia="zh-CN"/>
        </w:rPr>
      </w:pP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//Version: 11/11/17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int</w:t>
      </w:r>
      <w:proofErr w:type="spellEnd"/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 = 3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; // E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ast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-W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est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Red Light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int</w:t>
      </w:r>
      <w:proofErr w:type="spellEnd"/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1; // E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ast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-W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est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Green Light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int</w:t>
      </w:r>
      <w:proofErr w:type="spellEnd"/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 = 4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; // N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orth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-S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outh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Red Light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int</w:t>
      </w:r>
      <w:proofErr w:type="spellEnd"/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 = 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; // N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orth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-S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outh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Green Light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proofErr w:type="spellStart"/>
      <w:proofErr w:type="gramStart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int</w:t>
      </w:r>
      <w:proofErr w:type="spellEnd"/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switch1 = 8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; // N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orth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-S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outh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A Road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proofErr w:type="spellStart"/>
      <w:proofErr w:type="gramStart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int</w:t>
      </w:r>
      <w:proofErr w:type="spellEnd"/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switch2 = 9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; // E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ast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-W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est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B Road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proofErr w:type="spellStart"/>
      <w:proofErr w:type="gramStart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int</w:t>
      </w:r>
      <w:proofErr w:type="spellEnd"/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switch3 = 10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; // N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orth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-S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outh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C Road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proofErr w:type="spellStart"/>
      <w:proofErr w:type="gramStart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int</w:t>
      </w:r>
      <w:proofErr w:type="spellEnd"/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switch4 = 11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; // E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ast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-W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est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D Road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int</w:t>
      </w:r>
      <w:proofErr w:type="spellEnd"/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0;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To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store the input of switch 1 input A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int</w:t>
      </w:r>
      <w:proofErr w:type="spellEnd"/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 0;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To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store the input of switch 2 input B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int</w:t>
      </w:r>
      <w:proofErr w:type="spellEnd"/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 0;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T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o store the input of switch 3 input C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int</w:t>
      </w:r>
      <w:proofErr w:type="spellEnd"/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 0;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To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store the input of switch 4 input D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void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setup()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//setup the mode for the lights and the Switches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lastRenderedPageBreak/>
        <w:t xml:space="preserve">{ 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pinMode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OUTPUT);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pinMode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OUTPUT);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pinMode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OUTPUT);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pinMode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OUTPUT);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pinMode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switch1, INPUT);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pinMode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switch2, INPUT); 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pinMode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switch3, INPUT);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pinMode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switch4, INPUT);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}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void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loop() 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digitalRead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switch1); // First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Switch for input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A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 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digitalRead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switch2); // S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econd Switch for input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B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 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Read</w:t>
      </w:r>
      <w:proofErr w:type="spell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switch3); // Third Switch for input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C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 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digitalRead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switch4); // Fourth Swit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h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for input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D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if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(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== HIGH)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Case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1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, LOW);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RED-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, HIGH); 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 // RED 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, LOW); 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}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else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if (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== HIGH)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Case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2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RED-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 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, LOW);    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}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else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if (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== LOW)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Case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3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, HIGH);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RED-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 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 // RED 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}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lastRenderedPageBreak/>
        <w:t> </w:t>
      </w: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else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if (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== LOW)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Case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4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RED-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 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, LOW);   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}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else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if (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== HIGH)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Case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5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RED-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 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, LOW); 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}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else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if (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== HIGH)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Case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6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RED-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 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}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else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if (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== LOW)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Case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7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RED-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 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}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else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if (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== LOW)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Case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8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RED-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 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}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else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if (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== HIGH)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Case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9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lastRenderedPageBreak/>
        <w:t> 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RED-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 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}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else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if (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== HIGH)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Case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10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RED-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 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}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else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if (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== LOW)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Case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11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RED-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 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}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else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if (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== HIGH)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Case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12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RED-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 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}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else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if (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== HIGH)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Case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13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RED-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 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}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else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if (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== LOW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== LOW)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Case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14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RED-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lastRenderedPageBreak/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 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}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else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if (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2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3 == HIGH &amp;&amp;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Value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4 == LOW)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Case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15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RED-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 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}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</w:t>
      </w:r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else</w:t>
      </w:r>
      <w:proofErr w:type="gram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//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Case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16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{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RED-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 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greenLight1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HIGH WAY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EW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redLight2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HIGH);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 RED LIGHT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HIGH = ON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  </w:t>
      </w:r>
      <w:proofErr w:type="spellStart"/>
      <w:proofErr w:type="gramStart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digitalWrite</w:t>
      </w:r>
      <w:proofErr w:type="spellEnd"/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(</w:t>
      </w:r>
      <w:proofErr w:type="gramEnd"/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greenLight2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, LOW);</w:t>
      </w:r>
      <w:r w:rsidRPr="00F1117B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// GREEN LIGHT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=</w:t>
      </w: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</w:t>
      </w: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STREET = NS = LOW = OFF</w:t>
      </w: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 }</w:t>
      </w:r>
    </w:p>
    <w:p w:rsidR="00755DAF" w:rsidRPr="002E7AE4" w:rsidRDefault="00755DAF" w:rsidP="00755DAF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</w:p>
    <w:p w:rsidR="00755DAF" w:rsidRPr="002E7AE4" w:rsidRDefault="00755DAF" w:rsidP="00755DAF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Cs w:val="24"/>
          <w:lang w:val="en-AU" w:eastAsia="zh-CN"/>
        </w:rPr>
      </w:pPr>
      <w:r w:rsidRPr="002E7AE4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}</w:t>
      </w:r>
    </w:p>
    <w:p w:rsidR="00755DAF" w:rsidRDefault="00755DAF" w:rsidP="00755DAF"/>
    <w:p w:rsidR="00A333DA" w:rsidRDefault="00357DE3" w:rsidP="00A333DA">
      <w:pPr>
        <w:rPr>
          <w:b/>
          <w:noProof/>
          <w:color w:val="007789" w:themeColor="accent1" w:themeShade="BF"/>
          <w:sz w:val="24"/>
          <w:lang w:val="en-AU" w:eastAsia="zh-CN"/>
        </w:rPr>
      </w:pPr>
      <w:r w:rsidRPr="00357DE3">
        <w:rPr>
          <w:rFonts w:asciiTheme="majorHAnsi" w:eastAsia="Times New Roman" w:hAnsiTheme="majorHAnsi" w:cs="Arial"/>
          <w:b/>
          <w:bCs/>
          <w:color w:val="007789" w:themeColor="accent1" w:themeShade="BF"/>
          <w:lang w:val="en-AU" w:eastAsia="zh-CN"/>
        </w:rPr>
        <w:t xml:space="preserve">Part C: </w:t>
      </w:r>
      <w:r w:rsidRPr="00357DE3">
        <w:rPr>
          <w:rFonts w:asciiTheme="majorHAnsi" w:hAnsiTheme="majorHAnsi"/>
          <w:b/>
          <w:color w:val="007789" w:themeColor="accent1" w:themeShade="BF"/>
        </w:rPr>
        <w:t>Extended Arduino Implementation</w:t>
      </w:r>
    </w:p>
    <w:p w:rsidR="00357DE3" w:rsidRDefault="00357DE3" w:rsidP="00A333DA">
      <w:pPr>
        <w:rPr>
          <w:rFonts w:asciiTheme="majorHAnsi" w:eastAsia="Times New Roman" w:hAnsiTheme="majorHAnsi" w:cs="Arial"/>
          <w:color w:val="000000"/>
          <w:szCs w:val="24"/>
          <w:lang w:val="en-AU" w:eastAsia="zh-CN"/>
        </w:rPr>
      </w:pPr>
      <w:r w:rsidRPr="00357DE3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This is a picture of the</w:t>
      </w:r>
      <w:r w:rsidR="002C450D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setup of the light sensor and</w:t>
      </w:r>
      <w:r w:rsidRPr="00357DE3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will be used to record the input values when it is in complete darkness. </w:t>
      </w:r>
      <w:r w:rsidR="007021E7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Below is the </w:t>
      </w:r>
      <w:r w:rsidRPr="00357DE3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taken a screenshot of the output values </w:t>
      </w:r>
      <w:r w:rsidR="00853683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from the light sensor when it was</w:t>
      </w:r>
      <w:r w:rsidRPr="00357DE3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in complete</w:t>
      </w:r>
      <w:r w:rsidR="00853683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d</w:t>
      </w:r>
      <w:r w:rsidRPr="00357DE3"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 xml:space="preserve"> darkness. </w:t>
      </w:r>
    </w:p>
    <w:p w:rsidR="007A5242" w:rsidRPr="00A333DA" w:rsidRDefault="007A5242" w:rsidP="00A333DA">
      <w:pPr>
        <w:rPr>
          <w:b/>
          <w:noProof/>
          <w:color w:val="007789" w:themeColor="accent1" w:themeShade="BF"/>
          <w:sz w:val="24"/>
          <w:lang w:val="en-AU" w:eastAsia="zh-CN"/>
        </w:rPr>
      </w:pPr>
      <w:r w:rsidRPr="00357DE3">
        <w:rPr>
          <w:rFonts w:ascii="Arial" w:eastAsia="Times New Roman" w:hAnsi="Arial" w:cs="Arial"/>
          <w:noProof/>
          <w:color w:val="000000"/>
          <w:sz w:val="24"/>
          <w:szCs w:val="24"/>
          <w:lang w:val="en-AU" w:eastAsia="zh-C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3527242</wp:posOffset>
            </wp:positionH>
            <wp:positionV relativeFrom="paragraph">
              <wp:posOffset>237586</wp:posOffset>
            </wp:positionV>
            <wp:extent cx="3355676" cy="2551394"/>
            <wp:effectExtent l="0" t="0" r="0" b="1905"/>
            <wp:wrapNone/>
            <wp:docPr id="9" name="Picture 9" descr="https://lh4.googleusercontent.com/3xQWRcJIUjFfs22aC4aYu25k_3BsHMAKnN1GnBqp5MEq3PT3X_ljqIopoUvxX_gJzsjMycs3gr5zpOlTxJoOCvUZndIELj7xaWOa1b-ZjTEic5PIFhHqHCbMJPYLb6dNjthHHu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3xQWRcJIUjFfs22aC4aYu25k_3BsHMAKnN1GnBqp5MEq3PT3X_ljqIopoUvxX_gJzsjMycs3gr5zpOlTxJoOCvUZndIELj7xaWOa1b-ZjTEic5PIFhHqHCbMJPYLb6dNjthHHuoo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4" t="20246" r="36162" b="35063"/>
                    <a:stretch/>
                  </pic:blipFill>
                  <pic:spPr bwMode="auto">
                    <a:xfrm>
                      <a:off x="0" y="0"/>
                      <a:ext cx="3355676" cy="255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57DE3">
        <w:rPr>
          <w:rFonts w:ascii="Arial" w:eastAsia="Times New Roman" w:hAnsi="Arial" w:cs="Arial"/>
          <w:noProof/>
          <w:color w:val="000000"/>
          <w:sz w:val="24"/>
          <w:szCs w:val="24"/>
          <w:lang w:val="en-AU"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-232781</wp:posOffset>
            </wp:positionH>
            <wp:positionV relativeFrom="paragraph">
              <wp:posOffset>74163</wp:posOffset>
            </wp:positionV>
            <wp:extent cx="2596515" cy="2750992"/>
            <wp:effectExtent l="0" t="0" r="0" b="0"/>
            <wp:wrapNone/>
            <wp:docPr id="10" name="Picture 10" descr="https://lh3.googleusercontent.com/mLlN-Tl8P5yHtuJWPQICTiyikHLnzR2uVKEKxlAgcdpxhTc9_nSvWqRb0GPLVoF8gYZ1kAazJlQSzPdhJVMOIbmzcrXw9TZA8DPIep1uwD6Vk5XPBFjwkqscCLxV-Cd-UfPy9ve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mLlN-Tl8P5yHtuJWPQICTiyikHLnzR2uVKEKxlAgcdpxhTc9_nSvWqRb0GPLVoF8gYZ1kAazJlQSzPdhJVMOIbmzcrXw9TZA8DPIep1uwD6Vk5XPBFjwkqscCLxV-Cd-UfPy9vej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" t="19530" r="5788" b="8579"/>
                    <a:stretch/>
                  </pic:blipFill>
                  <pic:spPr bwMode="auto">
                    <a:xfrm>
                      <a:off x="0" y="0"/>
                      <a:ext cx="2596515" cy="275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7DE3" w:rsidRPr="00357DE3" w:rsidRDefault="00357DE3" w:rsidP="00357DE3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zh-CN"/>
        </w:rPr>
      </w:pPr>
    </w:p>
    <w:p w:rsidR="00357DE3" w:rsidRPr="00357DE3" w:rsidRDefault="00357DE3" w:rsidP="00357DE3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zh-CN"/>
        </w:rPr>
      </w:pPr>
    </w:p>
    <w:p w:rsidR="00357DE3" w:rsidRPr="00357DE3" w:rsidRDefault="00357DE3" w:rsidP="00357DE3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zh-CN"/>
        </w:rPr>
      </w:pPr>
    </w:p>
    <w:p w:rsidR="00357DE3" w:rsidRPr="00357DE3" w:rsidRDefault="00357DE3" w:rsidP="00357DE3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zh-CN"/>
        </w:rPr>
      </w:pPr>
    </w:p>
    <w:p w:rsidR="00357DE3" w:rsidRDefault="00A17508" w:rsidP="00357DE3">
      <w:pPr>
        <w:spacing w:before="0" w:after="0" w:line="240" w:lineRule="auto"/>
        <w:jc w:val="both"/>
        <w:rPr>
          <w:rFonts w:asciiTheme="majorHAnsi" w:eastAsia="Times New Roman" w:hAnsiTheme="majorHAnsi" w:cs="Arial"/>
          <w:color w:val="000000"/>
          <w:lang w:val="en-AU" w:eastAsia="zh-CN"/>
        </w:rPr>
      </w:pPr>
      <w:r w:rsidRPr="00A17508">
        <w:rPr>
          <w:rFonts w:asciiTheme="majorHAnsi" w:eastAsia="Times New Roman" w:hAnsiTheme="majorHAnsi" w:cs="Arial"/>
          <w:noProof/>
          <w:color w:val="000000"/>
          <w:lang w:val="en-AU" w:eastAsia="zh-CN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81867</wp:posOffset>
                </wp:positionV>
                <wp:extent cx="2061713" cy="1250830"/>
                <wp:effectExtent l="0" t="0" r="15240" b="260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1713" cy="1250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450D" w:rsidRDefault="00853683">
                            <w:pPr>
                              <w:rPr>
                                <w:rFonts w:asciiTheme="majorHAnsi" w:eastAsia="Times New Roman" w:hAnsiTheme="majorHAnsi" w:cs="Arial"/>
                                <w:color w:val="000000"/>
                                <w:lang w:val="en-AU" w:eastAsia="zh-CN"/>
                              </w:rPr>
                            </w:pPr>
                            <w:r w:rsidRPr="00357DE3">
                              <w:rPr>
                                <w:rFonts w:asciiTheme="majorHAnsi" w:eastAsia="Times New Roman" w:hAnsiTheme="majorHAnsi" w:cs="Arial"/>
                                <w:color w:val="000000"/>
                                <w:lang w:val="en-AU" w:eastAsia="zh-CN"/>
                              </w:rPr>
                              <w:t>The values were obtained by covering the sensor completely</w:t>
                            </w:r>
                          </w:p>
                          <w:p w:rsidR="002C450D" w:rsidRPr="002C450D" w:rsidRDefault="002C450D">
                            <w:pPr>
                              <w:rPr>
                                <w:rFonts w:asciiTheme="majorHAnsi" w:eastAsia="Times New Roman" w:hAnsiTheme="majorHAnsi" w:cs="Arial"/>
                                <w:color w:val="000000"/>
                                <w:lang w:val="en-AU" w:eastAsia="zh-CN"/>
                              </w:rPr>
                            </w:pPr>
                            <w:r w:rsidRPr="002C450D">
                              <w:rPr>
                                <w:rFonts w:asciiTheme="majorHAnsi" w:eastAsia="Times New Roman" w:hAnsiTheme="majorHAnsi" w:cs="Arial"/>
                                <w:b/>
                                <w:color w:val="000000"/>
                                <w:lang w:val="en-AU" w:eastAsia="zh-CN"/>
                              </w:rPr>
                              <w:t>Photo</w:t>
                            </w:r>
                            <w:r>
                              <w:rPr>
                                <w:rFonts w:asciiTheme="majorHAnsi" w:eastAsia="Times New Roman" w:hAnsiTheme="majorHAnsi" w:cs="Arial"/>
                                <w:b/>
                                <w:color w:val="000000"/>
                                <w:lang w:val="en-AU" w:eastAsia="zh-CN"/>
                              </w:rPr>
                              <w:t>s</w:t>
                            </w:r>
                            <w:r w:rsidRPr="002C450D">
                              <w:rPr>
                                <w:rFonts w:asciiTheme="majorHAnsi" w:eastAsia="Times New Roman" w:hAnsiTheme="majorHAnsi" w:cs="Arial"/>
                                <w:b/>
                                <w:color w:val="000000"/>
                                <w:lang w:val="en-AU" w:eastAsia="zh-CN"/>
                              </w:rPr>
                              <w:t xml:space="preserve"> Taken</w:t>
                            </w:r>
                            <w:r>
                              <w:rPr>
                                <w:rFonts w:asciiTheme="majorHAnsi" w:eastAsia="Times New Roman" w:hAnsiTheme="majorHAnsi" w:cs="Arial"/>
                                <w:color w:val="000000"/>
                                <w:lang w:val="en-AU" w:eastAsia="zh-CN"/>
                              </w:rPr>
                              <w:t xml:space="preserve"> by Lovevish in Part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11.15pt;margin-top:6.45pt;width:162.35pt;height:98.5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">
                <v:textbox>
                  <w:txbxContent>
                    <w:p w:rsidR="002C450D" w:rsidRDefault="00853683">
                      <w:pPr>
                        <w:rPr>
                          <w:rFonts w:asciiTheme="majorHAnsi" w:eastAsia="Times New Roman" w:hAnsiTheme="majorHAnsi" w:cs="Arial"/>
                          <w:color w:val="000000"/>
                          <w:lang w:val="en-AU" w:eastAsia="zh-CN"/>
                        </w:rPr>
                      </w:pPr>
                      <w:r w:rsidRPr="00357DE3">
                        <w:rPr>
                          <w:rFonts w:asciiTheme="majorHAnsi" w:eastAsia="Times New Roman" w:hAnsiTheme="majorHAnsi" w:cs="Arial"/>
                          <w:color w:val="000000"/>
                          <w:lang w:val="en-AU" w:eastAsia="zh-CN"/>
                        </w:rPr>
                        <w:t>The values were obtained by covering the sensor completely</w:t>
                      </w:r>
                    </w:p>
                    <w:p w:rsidR="002C450D" w:rsidRPr="002C450D" w:rsidRDefault="002C450D">
                      <w:pPr>
                        <w:rPr>
                          <w:rFonts w:asciiTheme="majorHAnsi" w:eastAsia="Times New Roman" w:hAnsiTheme="majorHAnsi" w:cs="Arial"/>
                          <w:color w:val="000000"/>
                          <w:lang w:val="en-AU" w:eastAsia="zh-CN"/>
                        </w:rPr>
                      </w:pPr>
                      <w:r w:rsidRPr="002C450D">
                        <w:rPr>
                          <w:rFonts w:asciiTheme="majorHAnsi" w:eastAsia="Times New Roman" w:hAnsiTheme="majorHAnsi" w:cs="Arial"/>
                          <w:b/>
                          <w:color w:val="000000"/>
                          <w:lang w:val="en-AU" w:eastAsia="zh-CN"/>
                        </w:rPr>
                        <w:t>Photo</w:t>
                      </w:r>
                      <w:r>
                        <w:rPr>
                          <w:rFonts w:asciiTheme="majorHAnsi" w:eastAsia="Times New Roman" w:hAnsiTheme="majorHAnsi" w:cs="Arial"/>
                          <w:b/>
                          <w:color w:val="000000"/>
                          <w:lang w:val="en-AU" w:eastAsia="zh-CN"/>
                        </w:rPr>
                        <w:t>s</w:t>
                      </w:r>
                      <w:r w:rsidRPr="002C450D">
                        <w:rPr>
                          <w:rFonts w:asciiTheme="majorHAnsi" w:eastAsia="Times New Roman" w:hAnsiTheme="majorHAnsi" w:cs="Arial"/>
                          <w:b/>
                          <w:color w:val="000000"/>
                          <w:lang w:val="en-AU" w:eastAsia="zh-CN"/>
                        </w:rPr>
                        <w:t xml:space="preserve"> Taken</w:t>
                      </w:r>
                      <w:r>
                        <w:rPr>
                          <w:rFonts w:asciiTheme="majorHAnsi" w:eastAsia="Times New Roman" w:hAnsiTheme="majorHAnsi" w:cs="Arial"/>
                          <w:color w:val="000000"/>
                          <w:lang w:val="en-AU" w:eastAsia="zh-CN"/>
                        </w:rPr>
                        <w:t xml:space="preserve"> by Lovevish in Part 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57DE3" w:rsidRDefault="00357DE3" w:rsidP="00357DE3">
      <w:pPr>
        <w:spacing w:before="0" w:after="0" w:line="240" w:lineRule="auto"/>
        <w:jc w:val="both"/>
        <w:rPr>
          <w:rFonts w:asciiTheme="majorHAnsi" w:eastAsia="Times New Roman" w:hAnsiTheme="majorHAnsi" w:cs="Arial"/>
          <w:color w:val="000000"/>
          <w:lang w:val="en-AU" w:eastAsia="zh-CN"/>
        </w:rPr>
      </w:pPr>
    </w:p>
    <w:p w:rsidR="00357DE3" w:rsidRDefault="00357DE3" w:rsidP="00357DE3">
      <w:pPr>
        <w:spacing w:before="0" w:after="0" w:line="240" w:lineRule="auto"/>
        <w:jc w:val="both"/>
        <w:rPr>
          <w:rFonts w:asciiTheme="majorHAnsi" w:eastAsia="Times New Roman" w:hAnsiTheme="majorHAnsi" w:cs="Arial"/>
          <w:color w:val="000000"/>
          <w:lang w:val="en-AU" w:eastAsia="zh-CN"/>
        </w:rPr>
      </w:pPr>
    </w:p>
    <w:p w:rsidR="00357DE3" w:rsidRDefault="00357DE3" w:rsidP="00357DE3">
      <w:pPr>
        <w:spacing w:before="0" w:after="0" w:line="240" w:lineRule="auto"/>
        <w:jc w:val="both"/>
        <w:rPr>
          <w:rFonts w:asciiTheme="majorHAnsi" w:eastAsia="Times New Roman" w:hAnsiTheme="majorHAnsi" w:cs="Arial"/>
          <w:color w:val="000000"/>
          <w:lang w:val="en-AU" w:eastAsia="zh-CN"/>
        </w:rPr>
      </w:pPr>
    </w:p>
    <w:p w:rsidR="00357DE3" w:rsidRDefault="00357DE3" w:rsidP="00357DE3">
      <w:pPr>
        <w:spacing w:before="0" w:after="0" w:line="240" w:lineRule="auto"/>
        <w:jc w:val="both"/>
        <w:rPr>
          <w:rFonts w:asciiTheme="majorHAnsi" w:eastAsia="Times New Roman" w:hAnsiTheme="majorHAnsi" w:cs="Arial"/>
          <w:color w:val="000000"/>
          <w:lang w:val="en-AU" w:eastAsia="zh-CN"/>
        </w:rPr>
      </w:pPr>
    </w:p>
    <w:p w:rsidR="00357DE3" w:rsidRDefault="00357DE3" w:rsidP="00A333DA">
      <w:pPr>
        <w:spacing w:before="0" w:after="0" w:line="240" w:lineRule="auto"/>
        <w:ind w:left="2160" w:firstLine="720"/>
        <w:jc w:val="center"/>
        <w:rPr>
          <w:rFonts w:ascii="Arial" w:eastAsia="Times New Roman" w:hAnsi="Arial" w:cs="Arial"/>
          <w:color w:val="000000"/>
          <w:sz w:val="24"/>
          <w:szCs w:val="24"/>
          <w:lang w:val="en-AU" w:eastAsia="zh-CN"/>
        </w:rPr>
      </w:pPr>
    </w:p>
    <w:p w:rsidR="0017333F" w:rsidRPr="00357DE3" w:rsidRDefault="0017333F" w:rsidP="0017333F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zh-CN"/>
        </w:rPr>
      </w:pPr>
    </w:p>
    <w:p w:rsidR="00357DE3" w:rsidRDefault="00357DE3">
      <w:pPr>
        <w:rPr>
          <w:b/>
          <w:noProof/>
          <w:color w:val="007789" w:themeColor="accent1" w:themeShade="BF"/>
          <w:sz w:val="24"/>
          <w:lang w:val="en-AU" w:eastAsia="zh-CN"/>
        </w:rPr>
      </w:pPr>
    </w:p>
    <w:p w:rsidR="00613A3E" w:rsidRDefault="00613A3E">
      <w:pPr>
        <w:rPr>
          <w:b/>
          <w:noProof/>
          <w:color w:val="007789" w:themeColor="accent1" w:themeShade="BF"/>
          <w:sz w:val="24"/>
          <w:lang w:val="en-AU" w:eastAsia="zh-CN"/>
        </w:rPr>
      </w:pPr>
    </w:p>
    <w:p w:rsidR="00613A3E" w:rsidRDefault="003C0659">
      <w:pPr>
        <w:rPr>
          <w:b/>
          <w:noProof/>
          <w:color w:val="007789" w:themeColor="accent1" w:themeShade="BF"/>
          <w:sz w:val="24"/>
          <w:lang w:val="en-AU" w:eastAsia="zh-CN"/>
        </w:rPr>
      </w:pPr>
      <w:r>
        <w:rPr>
          <w:rFonts w:ascii="Arial" w:hAnsi="Arial" w:cs="Arial"/>
          <w:noProof/>
          <w:color w:val="000000"/>
          <w:lang w:val="en-AU" w:eastAsia="zh-C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-189781</wp:posOffset>
            </wp:positionH>
            <wp:positionV relativeFrom="paragraph">
              <wp:posOffset>8627</wp:posOffset>
            </wp:positionV>
            <wp:extent cx="3010619" cy="2240790"/>
            <wp:effectExtent l="0" t="0" r="0" b="7620"/>
            <wp:wrapTight wrapText="bothSides">
              <wp:wrapPolygon edited="0">
                <wp:start x="0" y="0"/>
                <wp:lineTo x="0" y="21490"/>
                <wp:lineTo x="21459" y="21490"/>
                <wp:lineTo x="21459" y="0"/>
                <wp:lineTo x="0" y="0"/>
              </wp:wrapPolygon>
            </wp:wrapTight>
            <wp:docPr id="13" name="Picture 13" descr="https://lh3.googleusercontent.com/gB-ZK-skPH0a9gKOY1jvMbK7vvnlFsSVuULa7KvitSr0X-enSfckYgyORgUxutN5Yw34wnfc33RObQ4P0reEogg3IG8aSa0pJwDc5EjMp3e52ID9VbS2a7muAv0rAtoW-ncP6ZV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gB-ZK-skPH0a9gKOY1jvMbK7vvnlFsSVuULa7KvitSr0X-enSfckYgyORgUxutN5Yw34wnfc33RObQ4P0reEogg3IG8aSa0pJwDc5EjMp3e52ID9VbS2a7muAv0rAtoW-ncP6ZVZ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9" t="19785" r="36010" b="35022"/>
                    <a:stretch/>
                  </pic:blipFill>
                  <pic:spPr bwMode="auto">
                    <a:xfrm>
                      <a:off x="0" y="0"/>
                      <a:ext cx="3010619" cy="2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13A3E" w:rsidRDefault="00613A3E">
      <w:pPr>
        <w:rPr>
          <w:b/>
          <w:noProof/>
          <w:color w:val="007789" w:themeColor="accent1" w:themeShade="BF"/>
          <w:sz w:val="24"/>
          <w:lang w:val="en-AU" w:eastAsia="zh-CN"/>
        </w:rPr>
      </w:pPr>
    </w:p>
    <w:p w:rsidR="00613A3E" w:rsidRDefault="00613A3E">
      <w:pPr>
        <w:rPr>
          <w:b/>
          <w:noProof/>
          <w:color w:val="007789" w:themeColor="accent1" w:themeShade="BF"/>
          <w:sz w:val="24"/>
          <w:lang w:val="en-AU" w:eastAsia="zh-CN"/>
        </w:rPr>
      </w:pPr>
    </w:p>
    <w:p w:rsidR="00613A3E" w:rsidRDefault="00613A3E">
      <w:pPr>
        <w:rPr>
          <w:b/>
          <w:noProof/>
          <w:color w:val="007789" w:themeColor="accent1" w:themeShade="BF"/>
          <w:sz w:val="24"/>
          <w:lang w:val="en-AU" w:eastAsia="zh-CN"/>
        </w:rPr>
      </w:pPr>
    </w:p>
    <w:p w:rsidR="003C0659" w:rsidRDefault="003C0659">
      <w:pPr>
        <w:rPr>
          <w:rFonts w:ascii="Arial" w:hAnsi="Arial" w:cs="Arial"/>
          <w:color w:val="000000"/>
        </w:rPr>
      </w:pPr>
    </w:p>
    <w:p w:rsidR="003C0659" w:rsidRDefault="003C0659">
      <w:pPr>
        <w:rPr>
          <w:rFonts w:ascii="Arial" w:hAnsi="Arial" w:cs="Arial"/>
          <w:color w:val="000000"/>
        </w:rPr>
      </w:pPr>
    </w:p>
    <w:p w:rsidR="003C0659" w:rsidRDefault="003C0659">
      <w:pPr>
        <w:rPr>
          <w:rFonts w:ascii="Arial" w:hAnsi="Arial" w:cs="Arial"/>
          <w:color w:val="000000"/>
        </w:rPr>
      </w:pPr>
    </w:p>
    <w:p w:rsidR="00613A3E" w:rsidRDefault="00613A3E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Values without covering the sensor</w:t>
      </w:r>
    </w:p>
    <w:p w:rsidR="007C5AAE" w:rsidRDefault="002C450D" w:rsidP="002C450D">
      <w:pPr>
        <w:spacing w:before="0" w:after="0" w:line="240" w:lineRule="auto"/>
        <w:jc w:val="both"/>
        <w:rPr>
          <w:rFonts w:asciiTheme="majorHAnsi" w:eastAsia="Times New Roman" w:hAnsiTheme="majorHAnsi" w:cs="Arial"/>
          <w:b/>
          <w:color w:val="000000"/>
          <w:sz w:val="21"/>
          <w:szCs w:val="24"/>
          <w:lang w:val="en-AU" w:eastAsia="zh-CN"/>
        </w:rPr>
      </w:pPr>
      <w:r>
        <w:rPr>
          <w:rFonts w:asciiTheme="majorHAnsi" w:eastAsia="Times New Roman" w:hAnsiTheme="majorHAnsi" w:cs="Arial"/>
          <w:b/>
          <w:color w:val="000000"/>
          <w:sz w:val="21"/>
          <w:szCs w:val="24"/>
          <w:lang w:val="en-AU" w:eastAsia="zh-CN"/>
        </w:rPr>
        <w:t>//</w:t>
      </w:r>
      <w:r w:rsidR="007C5AAE" w:rsidRPr="002C450D">
        <w:rPr>
          <w:rFonts w:asciiTheme="majorHAnsi" w:eastAsia="Times New Roman" w:hAnsiTheme="majorHAnsi" w:cs="Arial"/>
          <w:b/>
          <w:color w:val="000000"/>
          <w:sz w:val="21"/>
          <w:szCs w:val="24"/>
          <w:lang w:val="en-AU" w:eastAsia="zh-CN"/>
        </w:rPr>
        <w:t>Sensor code:</w:t>
      </w:r>
    </w:p>
    <w:p w:rsidR="002C450D" w:rsidRDefault="002C450D" w:rsidP="002C450D">
      <w:pPr>
        <w:spacing w:before="0" w:after="0" w:line="240" w:lineRule="auto"/>
        <w:jc w:val="both"/>
        <w:rPr>
          <w:rFonts w:asciiTheme="majorHAnsi" w:eastAsia="Times New Roman" w:hAnsiTheme="majorHAnsi" w:cs="Arial"/>
          <w:color w:val="000000"/>
          <w:szCs w:val="24"/>
          <w:lang w:val="en-AU" w:eastAsia="zh-CN"/>
        </w:rPr>
      </w:pP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//Author: Thanh Phan u3175008</w:t>
      </w:r>
    </w:p>
    <w:p w:rsidR="002C450D" w:rsidRPr="002C450D" w:rsidRDefault="002C450D" w:rsidP="002C450D">
      <w:pPr>
        <w:spacing w:before="0" w:after="0" w:line="240" w:lineRule="auto"/>
        <w:jc w:val="both"/>
        <w:rPr>
          <w:rFonts w:asciiTheme="majorHAnsi" w:eastAsia="Times New Roman" w:hAnsiTheme="majorHAnsi" w:cs="Arial"/>
          <w:color w:val="000000"/>
          <w:szCs w:val="24"/>
          <w:lang w:val="en-AU" w:eastAsia="zh-CN"/>
        </w:rPr>
      </w:pPr>
      <w:r>
        <w:rPr>
          <w:rFonts w:asciiTheme="majorHAnsi" w:eastAsia="Times New Roman" w:hAnsiTheme="majorHAnsi" w:cs="Arial"/>
          <w:color w:val="000000"/>
          <w:szCs w:val="24"/>
          <w:lang w:val="en-AU" w:eastAsia="zh-CN"/>
        </w:rPr>
        <w:t>//Version: 11/11/17</w:t>
      </w:r>
    </w:p>
    <w:p w:rsidR="007C5AAE" w:rsidRPr="007C5AAE" w:rsidRDefault="002C450D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proofErr w:type="spellStart"/>
      <w:proofErr w:type="gramStart"/>
      <w:r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int</w:t>
      </w:r>
      <w:proofErr w:type="spellEnd"/>
      <w:proofErr w:type="gramEnd"/>
      <w:r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 xml:space="preserve"> </w:t>
      </w:r>
      <w:proofErr w:type="spellStart"/>
      <w:r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sensorPin</w:t>
      </w:r>
      <w:proofErr w:type="spellEnd"/>
      <w:r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 xml:space="preserve"> = A1</w:t>
      </w:r>
      <w:r w:rsidR="007C5AAE"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 xml:space="preserve">;    // select the input pin for the </w:t>
      </w:r>
      <w:proofErr w:type="spellStart"/>
      <w:r w:rsidR="007C5AAE"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ldr</w:t>
      </w:r>
      <w:proofErr w:type="spellEnd"/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proofErr w:type="spellStart"/>
      <w:proofErr w:type="gramStart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int</w:t>
      </w:r>
      <w:proofErr w:type="spellEnd"/>
      <w:proofErr w:type="gramEnd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 xml:space="preserve"> </w:t>
      </w:r>
      <w:proofErr w:type="spellStart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sensorValue</w:t>
      </w:r>
      <w:proofErr w:type="spellEnd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 xml:space="preserve"> = 0;  // variable to store the value coming from the sensor</w:t>
      </w:r>
    </w:p>
    <w:p w:rsidR="007C5AAE" w:rsidRPr="007C5AAE" w:rsidRDefault="007C5AAE" w:rsidP="007C5AAE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proofErr w:type="spellStart"/>
      <w:proofErr w:type="gramStart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int</w:t>
      </w:r>
      <w:proofErr w:type="spellEnd"/>
      <w:proofErr w:type="gramEnd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 xml:space="preserve"> light = 4;</w:t>
      </w:r>
      <w:r w:rsidR="002C09A6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 xml:space="preserve"> </w:t>
      </w:r>
    </w:p>
    <w:p w:rsidR="007C5AAE" w:rsidRPr="007C5AAE" w:rsidRDefault="007C5AAE" w:rsidP="007C5AAE">
      <w:pPr>
        <w:spacing w:before="0" w:after="240" w:line="240" w:lineRule="auto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// the setup routine runs once when you press reset:</w:t>
      </w:r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proofErr w:type="gramStart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void</w:t>
      </w:r>
      <w:proofErr w:type="gramEnd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 xml:space="preserve"> setup() </w:t>
      </w:r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{</w:t>
      </w:r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 // initialize serial communications at 9600 bps:</w:t>
      </w:r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 </w:t>
      </w:r>
      <w:proofErr w:type="spellStart"/>
      <w:proofErr w:type="gramStart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Serial.begin</w:t>
      </w:r>
      <w:proofErr w:type="spellEnd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(</w:t>
      </w:r>
      <w:proofErr w:type="gramEnd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9600);  </w:t>
      </w:r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}</w:t>
      </w:r>
    </w:p>
    <w:p w:rsidR="007C5AAE" w:rsidRPr="007C5AAE" w:rsidRDefault="007C5AAE" w:rsidP="007C5AAE">
      <w:pPr>
        <w:spacing w:before="0" w:after="0" w:line="240" w:lineRule="auto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// the loop routine runs over and over again forever:</w:t>
      </w:r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proofErr w:type="gramStart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void</w:t>
      </w:r>
      <w:proofErr w:type="gramEnd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 xml:space="preserve"> loop() </w:t>
      </w:r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 xml:space="preserve">{ </w:t>
      </w:r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 // read the value from the sensor:</w:t>
      </w:r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 </w:t>
      </w:r>
      <w:proofErr w:type="spellStart"/>
      <w:proofErr w:type="gramStart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sensorValue</w:t>
      </w:r>
      <w:proofErr w:type="spellEnd"/>
      <w:proofErr w:type="gramEnd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 xml:space="preserve"> = </w:t>
      </w:r>
      <w:proofErr w:type="spellStart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analogRead</w:t>
      </w:r>
      <w:proofErr w:type="spellEnd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(</w:t>
      </w:r>
      <w:proofErr w:type="spellStart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sensorPin</w:t>
      </w:r>
      <w:proofErr w:type="spellEnd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);</w:t>
      </w:r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 // print the results to the serial monitor:</w:t>
      </w:r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 </w:t>
      </w:r>
      <w:proofErr w:type="spellStart"/>
      <w:proofErr w:type="gramStart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Serial.print</w:t>
      </w:r>
      <w:proofErr w:type="spellEnd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(</w:t>
      </w:r>
      <w:proofErr w:type="gramEnd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"sensor = ");</w:t>
      </w:r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 </w:t>
      </w:r>
      <w:proofErr w:type="spellStart"/>
      <w:proofErr w:type="gramStart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Serial.println</w:t>
      </w:r>
      <w:proofErr w:type="spellEnd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(</w:t>
      </w:r>
      <w:proofErr w:type="spellStart"/>
      <w:proofErr w:type="gramEnd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sensorValue</w:t>
      </w:r>
      <w:proofErr w:type="spellEnd"/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);</w:t>
      </w:r>
    </w:p>
    <w:p w:rsidR="007C5AAE" w:rsidRPr="007C5AAE" w:rsidRDefault="007C5AAE" w:rsidP="007C5AAE">
      <w:pPr>
        <w:spacing w:before="0" w:after="0" w:line="240" w:lineRule="auto"/>
        <w:jc w:val="both"/>
        <w:rPr>
          <w:rFonts w:asciiTheme="majorHAnsi" w:eastAsia="Times New Roman" w:hAnsiTheme="majorHAnsi" w:cs="Times New Roman"/>
          <w:color w:val="auto"/>
          <w:sz w:val="21"/>
          <w:szCs w:val="24"/>
          <w:lang w:val="en-AU" w:eastAsia="zh-CN"/>
        </w:rPr>
      </w:pPr>
      <w:r w:rsidRPr="007C5AAE"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>}</w:t>
      </w:r>
    </w:p>
    <w:p w:rsidR="003E655B" w:rsidRDefault="002C09A6" w:rsidP="003E655B">
      <w:pPr>
        <w:rPr>
          <w:b/>
          <w:noProof/>
          <w:color w:val="007789" w:themeColor="accent1" w:themeShade="BF"/>
          <w:sz w:val="24"/>
          <w:lang w:val="en-AU" w:eastAsia="zh-CN"/>
        </w:rPr>
      </w:pPr>
      <w:r>
        <w:rPr>
          <w:b/>
          <w:noProof/>
          <w:color w:val="007789" w:themeColor="accent1" w:themeShade="BF"/>
          <w:sz w:val="24"/>
          <w:lang w:val="en-AU" w:eastAsia="zh-CN"/>
        </w:rPr>
        <w:t>CONCLUSION</w:t>
      </w:r>
    </w:p>
    <w:p w:rsidR="002C09A6" w:rsidRPr="003E655B" w:rsidRDefault="003E655B" w:rsidP="003E655B">
      <w:pPr>
        <w:rPr>
          <w:b/>
          <w:noProof/>
          <w:color w:val="007789" w:themeColor="accent1" w:themeShade="BF"/>
          <w:sz w:val="24"/>
          <w:lang w:val="en-AU" w:eastAsia="zh-CN"/>
        </w:rPr>
      </w:pPr>
      <w:bookmarkStart w:id="5" w:name="_GoBack"/>
      <w:bookmarkEnd w:id="5"/>
      <w:r>
        <w:rPr>
          <w:rFonts w:asciiTheme="majorHAnsi" w:eastAsia="Times New Roman" w:hAnsiTheme="majorHAnsi" w:cs="Arial"/>
          <w:color w:val="000000"/>
          <w:sz w:val="21"/>
          <w:szCs w:val="24"/>
          <w:lang w:val="en-AU" w:eastAsia="zh-CN"/>
        </w:rPr>
        <w:t xml:space="preserve">At the end the end of this project I have learned, got more knowledge and confident to build a small simple logical circuit. Specially understood how the traffic-lights work in the real life and apply these things/technique to the future traffic lights or other digital devices. </w:t>
      </w:r>
    </w:p>
    <w:sectPr w:rsidR="002C09A6" w:rsidRPr="003E655B">
      <w:footerReference w:type="default" r:id="rId1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3683" w:rsidRDefault="00853683" w:rsidP="00C6554A">
      <w:pPr>
        <w:spacing w:before="0" w:after="0" w:line="240" w:lineRule="auto"/>
      </w:pPr>
      <w:r>
        <w:separator/>
      </w:r>
    </w:p>
  </w:endnote>
  <w:endnote w:type="continuationSeparator" w:id="0">
    <w:p w:rsidR="00853683" w:rsidRDefault="00853683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wei">
    <w:altName w:val="Thorndale Duospace WT SC"/>
    <w:charset w:val="86"/>
    <w:family w:val="auto"/>
    <w:pitch w:val="variable"/>
    <w:sig w:usb0="00000000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683" w:rsidRDefault="0085368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3E655B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3683" w:rsidRDefault="00853683" w:rsidP="00C6554A">
      <w:pPr>
        <w:spacing w:before="0" w:after="0" w:line="240" w:lineRule="auto"/>
      </w:pPr>
      <w:r>
        <w:separator/>
      </w:r>
    </w:p>
  </w:footnote>
  <w:footnote w:type="continuationSeparator" w:id="0">
    <w:p w:rsidR="00853683" w:rsidRDefault="00853683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6.3pt;height:23.7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F05DD4"/>
    <w:multiLevelType w:val="hybridMultilevel"/>
    <w:tmpl w:val="9EF2524C"/>
    <w:lvl w:ilvl="0" w:tplc="2C144A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0B053D4"/>
    <w:multiLevelType w:val="hybridMultilevel"/>
    <w:tmpl w:val="64BE5870"/>
    <w:lvl w:ilvl="0" w:tplc="34E6B5D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FE426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F65D5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12EC5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CEE11F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F1C62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D8A27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5A497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7F682F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29B36611"/>
    <w:multiLevelType w:val="hybridMultilevel"/>
    <w:tmpl w:val="B71090C8"/>
    <w:lvl w:ilvl="0" w:tplc="58CE6E6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F70115D"/>
    <w:multiLevelType w:val="hybridMultilevel"/>
    <w:tmpl w:val="B7D01A5A"/>
    <w:lvl w:ilvl="0" w:tplc="58CE6E6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5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1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672"/>
    <w:rsid w:val="00021B0A"/>
    <w:rsid w:val="00022608"/>
    <w:rsid w:val="00035B01"/>
    <w:rsid w:val="00060ED4"/>
    <w:rsid w:val="000736E9"/>
    <w:rsid w:val="00081326"/>
    <w:rsid w:val="000A3A08"/>
    <w:rsid w:val="000D3D31"/>
    <w:rsid w:val="000F0697"/>
    <w:rsid w:val="00100B12"/>
    <w:rsid w:val="001308E1"/>
    <w:rsid w:val="0017333F"/>
    <w:rsid w:val="00193A1F"/>
    <w:rsid w:val="001A51BC"/>
    <w:rsid w:val="001D7647"/>
    <w:rsid w:val="001F7242"/>
    <w:rsid w:val="00205FC3"/>
    <w:rsid w:val="00253077"/>
    <w:rsid w:val="002554CD"/>
    <w:rsid w:val="002668B6"/>
    <w:rsid w:val="002668DA"/>
    <w:rsid w:val="0026772D"/>
    <w:rsid w:val="00285816"/>
    <w:rsid w:val="00293B83"/>
    <w:rsid w:val="00296EB2"/>
    <w:rsid w:val="002A25CB"/>
    <w:rsid w:val="002B031D"/>
    <w:rsid w:val="002B4294"/>
    <w:rsid w:val="002C09A6"/>
    <w:rsid w:val="002C450D"/>
    <w:rsid w:val="002C5405"/>
    <w:rsid w:val="002D0672"/>
    <w:rsid w:val="002E7AE4"/>
    <w:rsid w:val="002F737A"/>
    <w:rsid w:val="00333D0D"/>
    <w:rsid w:val="00357DE3"/>
    <w:rsid w:val="00390534"/>
    <w:rsid w:val="003B6B28"/>
    <w:rsid w:val="003C0659"/>
    <w:rsid w:val="003C6C6E"/>
    <w:rsid w:val="003E655B"/>
    <w:rsid w:val="00425293"/>
    <w:rsid w:val="0043411D"/>
    <w:rsid w:val="00454399"/>
    <w:rsid w:val="00456FC2"/>
    <w:rsid w:val="004C049F"/>
    <w:rsid w:val="004D513E"/>
    <w:rsid w:val="004D6D8D"/>
    <w:rsid w:val="004F50A0"/>
    <w:rsid w:val="004F6C8D"/>
    <w:rsid w:val="005000E2"/>
    <w:rsid w:val="005019D4"/>
    <w:rsid w:val="00571C1F"/>
    <w:rsid w:val="00585CCE"/>
    <w:rsid w:val="005A5015"/>
    <w:rsid w:val="005A568E"/>
    <w:rsid w:val="005D0E37"/>
    <w:rsid w:val="005D5F2D"/>
    <w:rsid w:val="005D7127"/>
    <w:rsid w:val="005E1B4C"/>
    <w:rsid w:val="005E6388"/>
    <w:rsid w:val="00610FA9"/>
    <w:rsid w:val="00613A3E"/>
    <w:rsid w:val="00626EA5"/>
    <w:rsid w:val="00660183"/>
    <w:rsid w:val="00691C0D"/>
    <w:rsid w:val="00692E82"/>
    <w:rsid w:val="006A3CE7"/>
    <w:rsid w:val="006D4AC5"/>
    <w:rsid w:val="007021E7"/>
    <w:rsid w:val="0070448B"/>
    <w:rsid w:val="00755DAF"/>
    <w:rsid w:val="00756476"/>
    <w:rsid w:val="007618A4"/>
    <w:rsid w:val="007A5242"/>
    <w:rsid w:val="007C5AAE"/>
    <w:rsid w:val="008006D2"/>
    <w:rsid w:val="00833507"/>
    <w:rsid w:val="00836688"/>
    <w:rsid w:val="00853683"/>
    <w:rsid w:val="008B6442"/>
    <w:rsid w:val="00906B4E"/>
    <w:rsid w:val="00935363"/>
    <w:rsid w:val="0094129D"/>
    <w:rsid w:val="00942FDE"/>
    <w:rsid w:val="009561B5"/>
    <w:rsid w:val="009777F3"/>
    <w:rsid w:val="0098432C"/>
    <w:rsid w:val="009B19EF"/>
    <w:rsid w:val="009E0A66"/>
    <w:rsid w:val="00A10A61"/>
    <w:rsid w:val="00A163BB"/>
    <w:rsid w:val="00A17508"/>
    <w:rsid w:val="00A2130C"/>
    <w:rsid w:val="00A2176E"/>
    <w:rsid w:val="00A333DA"/>
    <w:rsid w:val="00A3464E"/>
    <w:rsid w:val="00A6120B"/>
    <w:rsid w:val="00A67ADB"/>
    <w:rsid w:val="00A83470"/>
    <w:rsid w:val="00A9057C"/>
    <w:rsid w:val="00A90B4C"/>
    <w:rsid w:val="00A90F7E"/>
    <w:rsid w:val="00AC1DDB"/>
    <w:rsid w:val="00B1421B"/>
    <w:rsid w:val="00B658DC"/>
    <w:rsid w:val="00B806F3"/>
    <w:rsid w:val="00B9378E"/>
    <w:rsid w:val="00BC4CF8"/>
    <w:rsid w:val="00C060DD"/>
    <w:rsid w:val="00C2262A"/>
    <w:rsid w:val="00C351D5"/>
    <w:rsid w:val="00C52794"/>
    <w:rsid w:val="00C62468"/>
    <w:rsid w:val="00C6554A"/>
    <w:rsid w:val="00C706FF"/>
    <w:rsid w:val="00C8648A"/>
    <w:rsid w:val="00CC7741"/>
    <w:rsid w:val="00CD17DD"/>
    <w:rsid w:val="00D10CE7"/>
    <w:rsid w:val="00D11B4A"/>
    <w:rsid w:val="00D355D2"/>
    <w:rsid w:val="00D35EE2"/>
    <w:rsid w:val="00D65221"/>
    <w:rsid w:val="00D7236D"/>
    <w:rsid w:val="00D86E9A"/>
    <w:rsid w:val="00DB47F8"/>
    <w:rsid w:val="00DB4CD1"/>
    <w:rsid w:val="00E516FC"/>
    <w:rsid w:val="00E841C6"/>
    <w:rsid w:val="00ED7C44"/>
    <w:rsid w:val="00EE1B7D"/>
    <w:rsid w:val="00F64AF3"/>
    <w:rsid w:val="00F65D47"/>
    <w:rsid w:val="00FB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C9ECF5D-7FB2-4BA0-9AEB-D104D9020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9E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9EF"/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9B19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AU" w:eastAsia="zh-CN"/>
    </w:rPr>
  </w:style>
  <w:style w:type="table" w:styleId="TableGrid">
    <w:name w:val="Table Grid"/>
    <w:basedOn w:val="TableNormal"/>
    <w:uiPriority w:val="39"/>
    <w:rsid w:val="000736E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unhideWhenUsed/>
    <w:qFormat/>
    <w:rsid w:val="001308E1"/>
    <w:pPr>
      <w:ind w:left="720"/>
      <w:contextualSpacing/>
    </w:pPr>
  </w:style>
  <w:style w:type="character" w:customStyle="1" w:styleId="apple-tab-span">
    <w:name w:val="apple-tab-span"/>
    <w:basedOn w:val="DefaultParagraphFont"/>
    <w:rsid w:val="00C62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8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3175008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D676F-309A-4A1C-A6AB-82CDAC776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771</TotalTime>
  <Pages>12</Pages>
  <Words>2041</Words>
  <Characters>11638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u3175008</dc:creator>
  <cp:keywords/>
  <dc:description/>
  <cp:lastModifiedBy>Thanh.Phan</cp:lastModifiedBy>
  <cp:revision>104</cp:revision>
  <cp:lastPrinted>2017-11-05T11:46:00Z</cp:lastPrinted>
  <dcterms:created xsi:type="dcterms:W3CDTF">2017-11-01T06:27:00Z</dcterms:created>
  <dcterms:modified xsi:type="dcterms:W3CDTF">2017-11-11T13:26:00Z</dcterms:modified>
</cp:coreProperties>
</file>